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AF76F" w14:textId="77777777" w:rsidR="00045D23" w:rsidRPr="00455E38" w:rsidRDefault="00372541" w:rsidP="00045D23">
      <w:pPr>
        <w:jc w:val="center"/>
        <w:rPr>
          <w:b/>
        </w:rPr>
      </w:pPr>
      <w:r w:rsidRPr="00372541">
        <w:rPr>
          <w:b/>
          <w:sz w:val="28"/>
          <w:szCs w:val="28"/>
        </w:rPr>
        <w:t>Analysis of customer shopping behavior on multi category e-commerce platform</w:t>
      </w:r>
    </w:p>
    <w:p w14:paraId="4C331BBD" w14:textId="77777777" w:rsidR="00045D23" w:rsidRPr="00455E38" w:rsidRDefault="00045D23" w:rsidP="0093495D">
      <w:pPr>
        <w:pStyle w:val="IndentedParagraph"/>
      </w:pPr>
    </w:p>
    <w:p w14:paraId="5FBC0743" w14:textId="77777777" w:rsidR="00940C0E" w:rsidRDefault="00940C0E">
      <w:pPr>
        <w:pStyle w:val="ProjectTitle"/>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940C0E" w:rsidRPr="0056579A" w14:paraId="61A254EF" w14:textId="77777777">
        <w:tc>
          <w:tcPr>
            <w:tcW w:w="7920" w:type="dxa"/>
          </w:tcPr>
          <w:p w14:paraId="4B6F7ADE" w14:textId="77777777" w:rsidR="00BB646C" w:rsidRDefault="00940C0E" w:rsidP="00833A43">
            <w:pPr>
              <w:pStyle w:val="Centered"/>
            </w:pPr>
            <w:r w:rsidRPr="0056579A">
              <w:t>A Project Report</w:t>
            </w:r>
            <w:r w:rsidRPr="0056579A">
              <w:br/>
              <w:t xml:space="preserve">Presented to </w:t>
            </w:r>
            <w:r w:rsidRPr="0056579A">
              <w:br/>
            </w:r>
            <w:r w:rsidR="00F11B7A">
              <w:t>DATA-228-11</w:t>
            </w:r>
          </w:p>
          <w:p w14:paraId="0EC97536" w14:textId="77777777" w:rsidR="00940C0E" w:rsidRPr="0056579A" w:rsidRDefault="00BB646C" w:rsidP="00833A43">
            <w:pPr>
              <w:pStyle w:val="Centered"/>
            </w:pPr>
            <w:r>
              <w:t>Fall, 2021</w:t>
            </w:r>
          </w:p>
        </w:tc>
      </w:tr>
      <w:tr w:rsidR="00940C0E" w:rsidRPr="0056579A" w14:paraId="62CCD2D0" w14:textId="77777777" w:rsidTr="00BB646C">
        <w:trPr>
          <w:trHeight w:val="1455"/>
        </w:trPr>
        <w:tc>
          <w:tcPr>
            <w:tcW w:w="7920" w:type="dxa"/>
          </w:tcPr>
          <w:p w14:paraId="2BA13722" w14:textId="77777777" w:rsidR="00940C0E" w:rsidRPr="00C578B3" w:rsidRDefault="00940C0E" w:rsidP="00CE02A5">
            <w:pPr>
              <w:pStyle w:val="Centered"/>
            </w:pPr>
          </w:p>
        </w:tc>
      </w:tr>
    </w:tbl>
    <w:p w14:paraId="66C06FFE" w14:textId="77777777" w:rsidR="00D833EF" w:rsidRPr="00D833EF" w:rsidRDefault="00D833EF" w:rsidP="00D833EF">
      <w:pPr>
        <w:rPr>
          <w:vanish/>
        </w:rPr>
      </w:pPr>
    </w:p>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940C0E" w:rsidRPr="0056579A" w14:paraId="1FF0DE30" w14:textId="77777777">
        <w:tc>
          <w:tcPr>
            <w:tcW w:w="7920" w:type="dxa"/>
          </w:tcPr>
          <w:p w14:paraId="7F955BD4" w14:textId="77777777" w:rsidR="00940C0E" w:rsidRPr="0056579A" w:rsidRDefault="00940C0E">
            <w:pPr>
              <w:pStyle w:val="Centered"/>
            </w:pPr>
            <w:r w:rsidRPr="0056579A">
              <w:t>By</w:t>
            </w:r>
          </w:p>
        </w:tc>
      </w:tr>
      <w:tr w:rsidR="00940C0E" w:rsidRPr="0056579A" w14:paraId="3AEA030F" w14:textId="77777777">
        <w:tc>
          <w:tcPr>
            <w:tcW w:w="7920" w:type="dxa"/>
          </w:tcPr>
          <w:p w14:paraId="768888D0" w14:textId="77777777" w:rsidR="00940C0E" w:rsidRDefault="00372541">
            <w:pPr>
              <w:pStyle w:val="Centered"/>
            </w:pPr>
            <w:r w:rsidRPr="00372541">
              <w:t xml:space="preserve">Lakshmi Naga Meghana </w:t>
            </w:r>
            <w:proofErr w:type="spellStart"/>
            <w:r w:rsidRPr="00372541">
              <w:t>Polisetty</w:t>
            </w:r>
            <w:proofErr w:type="spellEnd"/>
            <w:r>
              <w:t xml:space="preserve"> [</w:t>
            </w:r>
            <w:r w:rsidR="00F11B7A" w:rsidRPr="00F11B7A">
              <w:t>015918708</w:t>
            </w:r>
            <w:r>
              <w:t>]</w:t>
            </w:r>
          </w:p>
          <w:p w14:paraId="6EF5884C" w14:textId="77777777" w:rsidR="00372541" w:rsidRDefault="00372541">
            <w:pPr>
              <w:pStyle w:val="Centered"/>
            </w:pPr>
            <w:r w:rsidRPr="00372541">
              <w:t>Sakshi Jain</w:t>
            </w:r>
            <w:r w:rsidR="00F11B7A">
              <w:t xml:space="preserve"> [</w:t>
            </w:r>
            <w:r w:rsidR="00F11B7A" w:rsidRPr="00F11B7A">
              <w:t>015918708</w:t>
            </w:r>
            <w:r w:rsidR="00F11B7A">
              <w:t>]</w:t>
            </w:r>
          </w:p>
          <w:p w14:paraId="5C7ACBCF" w14:textId="77777777" w:rsidR="00F11B7A" w:rsidRDefault="00F11B7A">
            <w:pPr>
              <w:pStyle w:val="Centered"/>
            </w:pPr>
            <w:r w:rsidRPr="00F11B7A">
              <w:t xml:space="preserve">Sakshi </w:t>
            </w:r>
            <w:proofErr w:type="spellStart"/>
            <w:r w:rsidRPr="00F11B7A">
              <w:t>Tongia</w:t>
            </w:r>
            <w:proofErr w:type="spellEnd"/>
            <w:r>
              <w:t xml:space="preserve"> [</w:t>
            </w:r>
            <w:r w:rsidRPr="00F11B7A">
              <w:t>015443389</w:t>
            </w:r>
            <w:r>
              <w:t>]</w:t>
            </w:r>
          </w:p>
          <w:p w14:paraId="6DE9BC4F" w14:textId="77777777" w:rsidR="00F11B7A" w:rsidRPr="0056579A" w:rsidRDefault="00F11B7A">
            <w:pPr>
              <w:pStyle w:val="Centered"/>
            </w:pPr>
            <w:r w:rsidRPr="00F11B7A">
              <w:t>Snehal Dashrath Karad</w:t>
            </w:r>
            <w:r>
              <w:t xml:space="preserve"> [</w:t>
            </w:r>
            <w:r w:rsidRPr="00F11B7A">
              <w:t>015935114</w:t>
            </w:r>
            <w:r>
              <w:t>]</w:t>
            </w:r>
          </w:p>
        </w:tc>
      </w:tr>
      <w:tr w:rsidR="00940C0E" w:rsidRPr="0056579A" w14:paraId="6DE77374" w14:textId="77777777">
        <w:tc>
          <w:tcPr>
            <w:tcW w:w="7920" w:type="dxa"/>
          </w:tcPr>
          <w:p w14:paraId="3E8420B4" w14:textId="77777777" w:rsidR="00940C0E" w:rsidRPr="0056579A" w:rsidRDefault="00940C0E" w:rsidP="00F11B7A">
            <w:pPr>
              <w:pStyle w:val="Centered"/>
              <w:jc w:val="left"/>
            </w:pPr>
          </w:p>
        </w:tc>
      </w:tr>
    </w:tbl>
    <w:p w14:paraId="63450FB7" w14:textId="77777777" w:rsidR="00940C0E" w:rsidRDefault="00940C0E" w:rsidP="0093495D">
      <w:pPr>
        <w:pStyle w:val="IndentedParagraph"/>
        <w:sectPr w:rsidR="00940C0E">
          <w:footerReference w:type="even" r:id="rId11"/>
          <w:footerReference w:type="default" r:id="rId12"/>
          <w:footnotePr>
            <w:numRestart w:val="eachPage"/>
          </w:footnotePr>
          <w:pgSz w:w="12240" w:h="15840" w:code="1"/>
          <w:pgMar w:top="1440" w:right="1440" w:bottom="1440" w:left="2160" w:header="720" w:footer="720" w:gutter="0"/>
          <w:pgNumType w:fmt="lowerRoman"/>
          <w:cols w:space="720"/>
          <w:titlePg/>
        </w:sectPr>
      </w:pPr>
    </w:p>
    <w:tbl>
      <w:tblPr>
        <w:tblpPr w:tblpXSpec="center" w:tblpYSpec="bottom"/>
        <w:tblOverlap w:val="never"/>
        <w:tblW w:w="0" w:type="auto"/>
        <w:tblBorders>
          <w:insideV w:val="single" w:sz="4" w:space="0" w:color="auto"/>
        </w:tblBorders>
        <w:tblCellMar>
          <w:top w:w="60" w:type="dxa"/>
          <w:left w:w="0" w:type="dxa"/>
          <w:right w:w="0" w:type="dxa"/>
        </w:tblCellMar>
        <w:tblLook w:val="0000" w:firstRow="0" w:lastRow="0" w:firstColumn="0" w:lastColumn="0" w:noHBand="0" w:noVBand="0"/>
      </w:tblPr>
      <w:tblGrid>
        <w:gridCol w:w="7920"/>
      </w:tblGrid>
      <w:tr w:rsidR="00940C0E" w:rsidRPr="0056579A" w14:paraId="1541643C" w14:textId="77777777">
        <w:tc>
          <w:tcPr>
            <w:tcW w:w="7920" w:type="dxa"/>
          </w:tcPr>
          <w:p w14:paraId="6B78D2F1" w14:textId="77777777" w:rsidR="00940C0E" w:rsidRPr="0056579A" w:rsidRDefault="00940C0E" w:rsidP="00AD65B8">
            <w:pPr>
              <w:pStyle w:val="Centered"/>
            </w:pPr>
            <w:r w:rsidRPr="0056579A">
              <w:lastRenderedPageBreak/>
              <w:t xml:space="preserve">Copyright © </w:t>
            </w:r>
            <w:r w:rsidR="00675983">
              <w:t>2021</w:t>
            </w:r>
          </w:p>
        </w:tc>
      </w:tr>
      <w:tr w:rsidR="00940C0E" w:rsidRPr="0056579A" w14:paraId="3EDA0F8C" w14:textId="77777777">
        <w:tc>
          <w:tcPr>
            <w:tcW w:w="7920" w:type="dxa"/>
          </w:tcPr>
          <w:p w14:paraId="08AF0EDE" w14:textId="77777777" w:rsidR="00940C0E" w:rsidRPr="0056579A" w:rsidRDefault="00940C0E" w:rsidP="00F11B7A">
            <w:pPr>
              <w:pStyle w:val="Centered"/>
              <w:jc w:val="left"/>
            </w:pPr>
          </w:p>
        </w:tc>
      </w:tr>
      <w:tr w:rsidR="00940C0E" w:rsidRPr="0056579A" w14:paraId="04911FED" w14:textId="77777777">
        <w:tc>
          <w:tcPr>
            <w:tcW w:w="7920" w:type="dxa"/>
          </w:tcPr>
          <w:p w14:paraId="4E9350D7" w14:textId="77777777" w:rsidR="00940C0E" w:rsidRPr="0056579A" w:rsidRDefault="00940C0E">
            <w:pPr>
              <w:pStyle w:val="Centered"/>
            </w:pPr>
            <w:r w:rsidRPr="0056579A">
              <w:t>ALL RIGHTS RESERVED</w:t>
            </w:r>
          </w:p>
        </w:tc>
      </w:tr>
    </w:tbl>
    <w:p w14:paraId="4E827614" w14:textId="77777777" w:rsidR="00940C0E" w:rsidRDefault="00940C0E" w:rsidP="00334F5A">
      <w:pPr>
        <w:pStyle w:val="IndentedParagraph"/>
        <w:jc w:val="left"/>
        <w:sectPr w:rsidR="00940C0E">
          <w:headerReference w:type="first" r:id="rId13"/>
          <w:footnotePr>
            <w:numRestart w:val="eachPage"/>
          </w:footnotePr>
          <w:pgSz w:w="12240" w:h="15840" w:code="1"/>
          <w:pgMar w:top="1440" w:right="1440" w:bottom="1440" w:left="2160" w:header="720" w:footer="720" w:gutter="0"/>
          <w:pgNumType w:fmt="lowerRoman"/>
          <w:cols w:space="720"/>
          <w:titlePg/>
        </w:sectPr>
      </w:pPr>
    </w:p>
    <w:p w14:paraId="7DF8B2D5" w14:textId="767BB93F" w:rsidR="00334F5A" w:rsidRPr="00334F5A" w:rsidRDefault="00334F5A" w:rsidP="00334F5A">
      <w:pPr>
        <w:sectPr w:rsidR="00334F5A" w:rsidRPr="00334F5A">
          <w:headerReference w:type="first" r:id="rId14"/>
          <w:footnotePr>
            <w:numRestart w:val="eachPage"/>
          </w:footnotePr>
          <w:pgSz w:w="12240" w:h="15840" w:code="1"/>
          <w:pgMar w:top="1440" w:right="1440" w:bottom="1440" w:left="2160" w:header="720" w:footer="720" w:gutter="0"/>
          <w:pgNumType w:fmt="lowerRoman"/>
          <w:cols w:space="720"/>
          <w:titlePg/>
        </w:sectPr>
      </w:pPr>
    </w:p>
    <w:p w14:paraId="48F17FDA" w14:textId="77777777" w:rsidR="00940C0E" w:rsidRPr="00045D23" w:rsidRDefault="00940C0E">
      <w:pPr>
        <w:pStyle w:val="AbstractTitle"/>
        <w:rPr>
          <w:b/>
        </w:rPr>
      </w:pPr>
      <w:r w:rsidRPr="00045D23">
        <w:rPr>
          <w:b/>
        </w:rPr>
        <w:lastRenderedPageBreak/>
        <w:t>ABSTRACT</w:t>
      </w:r>
    </w:p>
    <w:p w14:paraId="73C2AC61" w14:textId="77777777" w:rsidR="00940C0E" w:rsidRDefault="00940C0E">
      <w:pPr>
        <w:spacing w:line="240" w:lineRule="auto"/>
        <w:jc w:val="center"/>
      </w:pPr>
    </w:p>
    <w:p w14:paraId="0E5BEB72" w14:textId="26B9F064" w:rsidR="00045D23" w:rsidRPr="00045D23" w:rsidRDefault="00F11B7A" w:rsidP="30EECDC3">
      <w:pPr>
        <w:pStyle w:val="Centered"/>
        <w:rPr>
          <w:b/>
          <w:bCs/>
          <w:sz w:val="28"/>
          <w:szCs w:val="28"/>
        </w:rPr>
      </w:pPr>
      <w:r w:rsidRPr="30EECDC3">
        <w:rPr>
          <w:b/>
          <w:bCs/>
          <w:sz w:val="28"/>
          <w:szCs w:val="28"/>
        </w:rPr>
        <w:t>Analysis of customer shopping behavior on multi category e-commerce platform</w:t>
      </w:r>
    </w:p>
    <w:p w14:paraId="56F6B789" w14:textId="77777777" w:rsidR="00940C0E" w:rsidRDefault="00940C0E">
      <w:pPr>
        <w:pStyle w:val="BlockParagraph"/>
        <w:spacing w:line="240" w:lineRule="auto"/>
      </w:pPr>
    </w:p>
    <w:p w14:paraId="624709A6" w14:textId="77F7FF84" w:rsidR="00045D23" w:rsidRDefault="00220786" w:rsidP="30EECDC3">
      <w:pPr>
        <w:ind w:firstLineChars="300" w:firstLine="720"/>
        <w:jc w:val="both"/>
        <w:sectPr w:rsidR="00045D23">
          <w:headerReference w:type="default" r:id="rId15"/>
          <w:footnotePr>
            <w:numRestart w:val="eachPage"/>
          </w:footnotePr>
          <w:pgSz w:w="12240" w:h="15840" w:code="1"/>
          <w:pgMar w:top="1440" w:right="1440" w:bottom="1440" w:left="2160" w:header="720" w:footer="720" w:gutter="0"/>
          <w:pgNumType w:fmt="lowerRoman"/>
          <w:cols w:space="720"/>
        </w:sectPr>
      </w:pPr>
      <w:r>
        <w:t xml:space="preserve">In today’s world with the advancement in technology, e-commerce has become a vital part of the economy and retail industry. The continued expansion of e-commerce retail has driven consumers of all age groups to use e-retail as a part of their everyday life. The shift in retail sales from brick-and-mortar stores to digital was evident more than ever during the pandemic in 2020. With consumers having a myriad of options to choose from, it has become increasingly difficult for merchants and online shopping portals to engage customers. In such a scenario, </w:t>
      </w:r>
      <w:r w:rsidR="35ACF29B">
        <w:t>it is</w:t>
      </w:r>
      <w:r>
        <w:t xml:space="preserve"> important for them to deliver a good customer experience. This is where we can leverage the benefit of data that online shopping websites gather by analyzing and drawing meaningful insights. It helps to understand the customers better, recommend products accordingly and increase the conversion rate from a shopper to a customer. </w:t>
      </w:r>
      <w:r w:rsidR="766AFF14">
        <w:t xml:space="preserve"> In this project we have analyzed the dataset of a multicategory e-commerce store and made visualization for the </w:t>
      </w:r>
      <w:r w:rsidR="0DDFD08E">
        <w:t>key factors</w:t>
      </w:r>
      <w:r w:rsidR="766AFF14">
        <w:t xml:space="preserve"> affecting the sales like month over month analysis, market basket analysis and trend analysis.</w:t>
      </w:r>
      <w:r>
        <w:t xml:space="preserve"> </w:t>
      </w:r>
    </w:p>
    <w:p w14:paraId="5A4A1DDD" w14:textId="185560C1" w:rsidR="00940C0E" w:rsidRPr="00FB6385" w:rsidRDefault="009A7215" w:rsidP="30EECDC3">
      <w:pPr>
        <w:jc w:val="center"/>
        <w:rPr>
          <w:b/>
          <w:bCs/>
          <w:sz w:val="28"/>
          <w:szCs w:val="28"/>
          <w:lang w:eastAsia="zh-CN"/>
        </w:rPr>
      </w:pPr>
      <w:r w:rsidRPr="30EECDC3">
        <w:rPr>
          <w:b/>
          <w:bCs/>
          <w:sz w:val="28"/>
          <w:szCs w:val="28"/>
          <w:lang w:eastAsia="zh-CN"/>
        </w:rPr>
        <w:lastRenderedPageBreak/>
        <w:t>Acknowledgements</w:t>
      </w:r>
    </w:p>
    <w:p w14:paraId="340E6D03" w14:textId="4A478BAD" w:rsidR="3067CFC0" w:rsidRPr="00497A30" w:rsidRDefault="3067CFC0" w:rsidP="30EECDC3">
      <w:pPr>
        <w:jc w:val="center"/>
        <w:rPr>
          <w:szCs w:val="24"/>
        </w:rPr>
      </w:pPr>
      <w:r w:rsidRPr="00497A30">
        <w:rPr>
          <w:rFonts w:eastAsia="Times New Roman"/>
          <w:szCs w:val="24"/>
        </w:rPr>
        <w:t xml:space="preserve">The authors are deeply indebted to Professor </w:t>
      </w:r>
      <w:r w:rsidR="1C876F21" w:rsidRPr="00497A30">
        <w:rPr>
          <w:rFonts w:eastAsia="Times New Roman"/>
          <w:szCs w:val="24"/>
        </w:rPr>
        <w:t xml:space="preserve">Andrew H. Bond </w:t>
      </w:r>
      <w:r w:rsidRPr="00497A30">
        <w:rPr>
          <w:rFonts w:eastAsia="Times New Roman"/>
          <w:szCs w:val="24"/>
        </w:rPr>
        <w:t>for his invaluable</w:t>
      </w:r>
      <w:r w:rsidR="00497A30">
        <w:rPr>
          <w:rFonts w:eastAsia="Times New Roman"/>
          <w:szCs w:val="24"/>
        </w:rPr>
        <w:t xml:space="preserve"> </w:t>
      </w:r>
      <w:r w:rsidRPr="00497A30">
        <w:rPr>
          <w:rFonts w:eastAsia="Times New Roman"/>
          <w:szCs w:val="24"/>
        </w:rPr>
        <w:t>comments and assistance in the development of this project.</w:t>
      </w:r>
    </w:p>
    <w:p w14:paraId="6CF30D26" w14:textId="066C8950" w:rsidR="30EECDC3" w:rsidRDefault="30EECDC3" w:rsidP="30EECDC3">
      <w:pPr>
        <w:jc w:val="center"/>
        <w:rPr>
          <w:b/>
          <w:bCs/>
          <w:szCs w:val="24"/>
          <w:lang w:eastAsia="zh-CN"/>
        </w:rPr>
        <w:sectPr w:rsidR="30EECDC3">
          <w:headerReference w:type="default" r:id="rId16"/>
          <w:footerReference w:type="default" r:id="rId17"/>
          <w:footnotePr>
            <w:numRestart w:val="eachPage"/>
          </w:footnotePr>
          <w:pgSz w:w="12240" w:h="15840" w:code="1"/>
          <w:pgMar w:top="1440" w:right="1440" w:bottom="1440" w:left="2160" w:header="720" w:footer="1440" w:gutter="0"/>
          <w:pgNumType w:fmt="lowerRoman"/>
          <w:cols w:space="720"/>
        </w:sectPr>
      </w:pPr>
    </w:p>
    <w:p w14:paraId="68688B16" w14:textId="77777777" w:rsidR="00FB6385" w:rsidRDefault="00FB6385" w:rsidP="00FB6385">
      <w:pPr>
        <w:pStyle w:val="TOCHeader"/>
      </w:pPr>
      <w:r>
        <w:lastRenderedPageBreak/>
        <w:t>Table of Contents</w:t>
      </w:r>
    </w:p>
    <w:p w14:paraId="0DACC91A" w14:textId="77777777" w:rsidR="00FB6385" w:rsidRPr="00025091" w:rsidRDefault="00FB6385" w:rsidP="00FB6385">
      <w:pPr>
        <w:tabs>
          <w:tab w:val="left" w:pos="540"/>
        </w:tabs>
        <w:ind w:left="540" w:hanging="540"/>
        <w:rPr>
          <w:b/>
          <w:bCs/>
        </w:rPr>
      </w:pPr>
      <w:r>
        <w:rPr>
          <w:b/>
          <w:bCs/>
        </w:rPr>
        <w:t xml:space="preserve">Chapter 1 </w:t>
      </w:r>
      <w:r w:rsidRPr="00025091">
        <w:rPr>
          <w:b/>
          <w:bCs/>
        </w:rPr>
        <w:t>Introduction</w:t>
      </w:r>
    </w:p>
    <w:p w14:paraId="38AB9275" w14:textId="77777777" w:rsidR="00FB6385" w:rsidRDefault="00FB6385" w:rsidP="00FB6385">
      <w:pPr>
        <w:numPr>
          <w:ilvl w:val="1"/>
          <w:numId w:val="11"/>
        </w:numPr>
        <w:tabs>
          <w:tab w:val="left" w:pos="540"/>
        </w:tabs>
        <w:spacing w:line="240" w:lineRule="auto"/>
        <w:rPr>
          <w:bCs/>
        </w:rPr>
      </w:pPr>
      <w:r>
        <w:rPr>
          <w:bCs/>
        </w:rPr>
        <w:t>Project goals and objectives</w:t>
      </w:r>
    </w:p>
    <w:p w14:paraId="291E6C32" w14:textId="77777777" w:rsidR="00FB6385" w:rsidRDefault="00FB6385" w:rsidP="00FB6385">
      <w:pPr>
        <w:numPr>
          <w:ilvl w:val="1"/>
          <w:numId w:val="11"/>
        </w:numPr>
        <w:tabs>
          <w:tab w:val="left" w:pos="540"/>
        </w:tabs>
        <w:spacing w:line="240" w:lineRule="auto"/>
        <w:rPr>
          <w:bCs/>
        </w:rPr>
      </w:pPr>
      <w:r>
        <w:rPr>
          <w:bCs/>
        </w:rPr>
        <w:t>Problem and motivation</w:t>
      </w:r>
    </w:p>
    <w:p w14:paraId="0F297DE7" w14:textId="3222B6E6" w:rsidR="00FB6385" w:rsidRPr="00785EFB" w:rsidRDefault="09DEE6D3" w:rsidP="00FB6385">
      <w:pPr>
        <w:numPr>
          <w:ilvl w:val="1"/>
          <w:numId w:val="11"/>
        </w:numPr>
        <w:tabs>
          <w:tab w:val="left" w:pos="540"/>
        </w:tabs>
        <w:spacing w:line="240" w:lineRule="auto"/>
      </w:pPr>
      <w:r>
        <w:t>Data Description</w:t>
      </w:r>
      <w:r w:rsidR="00FB6385">
        <w:tab/>
      </w:r>
      <w:r w:rsidR="00FB6385">
        <w:tab/>
      </w:r>
      <w:r w:rsidR="00FB6385">
        <w:tab/>
      </w:r>
      <w:r w:rsidR="00FB6385">
        <w:tab/>
      </w:r>
    </w:p>
    <w:p w14:paraId="3B3EEF75" w14:textId="3AD26BD8" w:rsidR="00FB6385" w:rsidRPr="00841C8F" w:rsidRDefault="00FB6385" w:rsidP="30EECDC3">
      <w:pPr>
        <w:numPr>
          <w:ilvl w:val="1"/>
          <w:numId w:val="11"/>
        </w:numPr>
        <w:tabs>
          <w:tab w:val="left" w:pos="540"/>
        </w:tabs>
        <w:spacing w:line="240" w:lineRule="auto"/>
      </w:pPr>
      <w:r>
        <w:t>Project results and deliverables</w:t>
      </w:r>
      <w:r>
        <w:tab/>
      </w:r>
      <w:r>
        <w:tab/>
      </w:r>
      <w:r>
        <w:tab/>
      </w:r>
      <w:r>
        <w:tab/>
      </w:r>
      <w:r>
        <w:tab/>
      </w:r>
      <w:r>
        <w:tab/>
      </w:r>
    </w:p>
    <w:p w14:paraId="42E6FC35" w14:textId="3AD26BD8" w:rsidR="00FB6385" w:rsidRPr="00841C8F" w:rsidRDefault="00FB6385" w:rsidP="30EECDC3">
      <w:pPr>
        <w:tabs>
          <w:tab w:val="left" w:pos="540"/>
        </w:tabs>
        <w:spacing w:line="240" w:lineRule="auto"/>
        <w:rPr>
          <w:b/>
          <w:bCs/>
        </w:rPr>
      </w:pPr>
    </w:p>
    <w:p w14:paraId="311A5CA9" w14:textId="502AFFDE" w:rsidR="00FB6385" w:rsidRPr="00841C8F" w:rsidRDefault="00FB6385" w:rsidP="30EECDC3">
      <w:pPr>
        <w:tabs>
          <w:tab w:val="left" w:pos="540"/>
        </w:tabs>
        <w:spacing w:line="240" w:lineRule="auto"/>
        <w:rPr>
          <w:b/>
          <w:bCs/>
        </w:rPr>
      </w:pPr>
      <w:r w:rsidRPr="30EECDC3">
        <w:rPr>
          <w:b/>
          <w:bCs/>
        </w:rPr>
        <w:t xml:space="preserve">Chapter 2 </w:t>
      </w:r>
      <w:r w:rsidR="509F641F" w:rsidRPr="30EECDC3">
        <w:rPr>
          <w:b/>
          <w:bCs/>
        </w:rPr>
        <w:t>Architecture and High-Level Design</w:t>
      </w:r>
    </w:p>
    <w:p w14:paraId="5B619C87" w14:textId="3D1FF8B7" w:rsidR="00FB6385" w:rsidRPr="00841C8F" w:rsidRDefault="509F641F" w:rsidP="30EECDC3">
      <w:pPr>
        <w:numPr>
          <w:ilvl w:val="1"/>
          <w:numId w:val="8"/>
        </w:numPr>
        <w:tabs>
          <w:tab w:val="left" w:pos="540"/>
        </w:tabs>
        <w:spacing w:line="240" w:lineRule="auto"/>
      </w:pPr>
      <w:r>
        <w:t>ELT Pipeline</w:t>
      </w:r>
    </w:p>
    <w:p w14:paraId="4ABEDEC7" w14:textId="1A3A574F" w:rsidR="00FB6385" w:rsidRPr="00841C8F" w:rsidRDefault="00FB6385" w:rsidP="00FB6385">
      <w:pPr>
        <w:tabs>
          <w:tab w:val="left" w:pos="540"/>
        </w:tabs>
        <w:spacing w:line="240" w:lineRule="auto"/>
      </w:pPr>
      <w:r>
        <w:t>2.2</w:t>
      </w:r>
      <w:r w:rsidR="5529D76E">
        <w:t xml:space="preserve"> </w:t>
      </w:r>
      <w:r w:rsidR="22E67B16">
        <w:t>Description</w:t>
      </w:r>
    </w:p>
    <w:p w14:paraId="00EB0378" w14:textId="66E6FA8C" w:rsidR="00FB6385" w:rsidRDefault="22E67B16" w:rsidP="30EECDC3">
      <w:pPr>
        <w:numPr>
          <w:ilvl w:val="1"/>
          <w:numId w:val="9"/>
        </w:numPr>
        <w:tabs>
          <w:tab w:val="left" w:pos="540"/>
        </w:tabs>
        <w:spacing w:line="240" w:lineRule="auto"/>
      </w:pPr>
      <w:r>
        <w:t>Tools Used</w:t>
      </w:r>
    </w:p>
    <w:p w14:paraId="1232599D" w14:textId="255B8591" w:rsidR="00FB6385" w:rsidRPr="006D0A71" w:rsidRDefault="00FB6385" w:rsidP="30EECDC3">
      <w:pPr>
        <w:tabs>
          <w:tab w:val="left" w:pos="540"/>
        </w:tabs>
        <w:spacing w:line="240" w:lineRule="auto"/>
        <w:rPr>
          <w:b/>
          <w:bCs/>
          <w:color w:val="000000"/>
        </w:rPr>
      </w:pPr>
    </w:p>
    <w:p w14:paraId="0C5DE2B2" w14:textId="203ADF85" w:rsidR="00FB6385" w:rsidRDefault="00FB6385" w:rsidP="30EECDC3">
      <w:pPr>
        <w:tabs>
          <w:tab w:val="left" w:pos="540"/>
        </w:tabs>
        <w:spacing w:line="240" w:lineRule="auto"/>
      </w:pPr>
      <w:r w:rsidRPr="006D0A71">
        <w:rPr>
          <w:b/>
          <w:bCs/>
          <w:color w:val="000000"/>
        </w:rPr>
        <w:t xml:space="preserve">Chapter 3 </w:t>
      </w:r>
      <w:r w:rsidR="4883CC04" w:rsidRPr="006D0A71">
        <w:rPr>
          <w:b/>
          <w:bCs/>
          <w:color w:val="000000"/>
        </w:rPr>
        <w:t>Development Process</w:t>
      </w:r>
    </w:p>
    <w:p w14:paraId="08CE90EC" w14:textId="79019EAA" w:rsidR="00FB6385" w:rsidRDefault="00FB6385" w:rsidP="00FB6385">
      <w:pPr>
        <w:tabs>
          <w:tab w:val="left" w:pos="540"/>
        </w:tabs>
        <w:spacing w:line="240" w:lineRule="auto"/>
      </w:pPr>
      <w:r>
        <w:t>3.1</w:t>
      </w:r>
      <w:r>
        <w:tab/>
        <w:t>D</w:t>
      </w:r>
      <w:r w:rsidR="10948B7B">
        <w:t>ata Loading and Transformation</w:t>
      </w:r>
    </w:p>
    <w:p w14:paraId="779A616F" w14:textId="44CA13E7" w:rsidR="00FB6385" w:rsidRDefault="00FB6385" w:rsidP="30EECDC3">
      <w:pPr>
        <w:tabs>
          <w:tab w:val="left" w:pos="540"/>
        </w:tabs>
        <w:spacing w:line="240" w:lineRule="auto"/>
      </w:pPr>
      <w:r>
        <w:t>3.2</w:t>
      </w:r>
      <w:r>
        <w:tab/>
      </w:r>
      <w:r w:rsidR="27D63E9D">
        <w:t>Data Analysis</w:t>
      </w:r>
    </w:p>
    <w:p w14:paraId="4D1BCE8E" w14:textId="0865173C" w:rsidR="00FB6385" w:rsidRDefault="00FB6385" w:rsidP="30EECDC3">
      <w:pPr>
        <w:tabs>
          <w:tab w:val="left" w:pos="540"/>
        </w:tabs>
        <w:spacing w:line="240" w:lineRule="auto"/>
      </w:pPr>
      <w:r>
        <w:t xml:space="preserve">3.3 </w:t>
      </w:r>
      <w:r>
        <w:tab/>
      </w:r>
      <w:r w:rsidR="53176C72">
        <w:t>Web Integration</w:t>
      </w:r>
    </w:p>
    <w:p w14:paraId="423E291B" w14:textId="0865173C" w:rsidR="30EECDC3" w:rsidRDefault="30EECDC3" w:rsidP="30EECDC3">
      <w:pPr>
        <w:tabs>
          <w:tab w:val="left" w:pos="540"/>
        </w:tabs>
        <w:spacing w:line="240" w:lineRule="auto"/>
        <w:rPr>
          <w:szCs w:val="24"/>
        </w:rPr>
      </w:pPr>
    </w:p>
    <w:p w14:paraId="3ECFF1E1" w14:textId="2135C2F6" w:rsidR="00FB6385" w:rsidRDefault="00FB6385" w:rsidP="00FB6385">
      <w:pPr>
        <w:tabs>
          <w:tab w:val="left" w:pos="540"/>
        </w:tabs>
        <w:spacing w:line="240" w:lineRule="auto"/>
        <w:rPr>
          <w:b/>
          <w:bCs/>
          <w:color w:val="000000"/>
        </w:rPr>
      </w:pPr>
      <w:r w:rsidRPr="006D0A71">
        <w:rPr>
          <w:b/>
          <w:bCs/>
          <w:color w:val="000000"/>
        </w:rPr>
        <w:t xml:space="preserve">Chapter 4 </w:t>
      </w:r>
      <w:r w:rsidR="21F3DA5B" w:rsidRPr="006D0A71">
        <w:rPr>
          <w:b/>
          <w:bCs/>
          <w:color w:val="000000"/>
        </w:rPr>
        <w:t>Visualization</w:t>
      </w:r>
    </w:p>
    <w:p w14:paraId="4A7F2BD7" w14:textId="7909668E" w:rsidR="00FB6385" w:rsidRDefault="00FB6385" w:rsidP="30EECDC3">
      <w:pPr>
        <w:tabs>
          <w:tab w:val="left" w:pos="540"/>
        </w:tabs>
        <w:spacing w:line="240" w:lineRule="auto"/>
      </w:pPr>
      <w:r>
        <w:t xml:space="preserve">4.1. </w:t>
      </w:r>
      <w:r>
        <w:tab/>
      </w:r>
      <w:r w:rsidR="287DB1B8">
        <w:t>Data Visualization</w:t>
      </w:r>
    </w:p>
    <w:p w14:paraId="0BC1AE8D" w14:textId="112E8496" w:rsidR="00FB6385" w:rsidRPr="00070F23" w:rsidRDefault="00FB6385" w:rsidP="30EECDC3">
      <w:pPr>
        <w:tabs>
          <w:tab w:val="left" w:pos="540"/>
        </w:tabs>
        <w:spacing w:line="240" w:lineRule="auto"/>
      </w:pPr>
      <w:r>
        <w:t xml:space="preserve">4.2. </w:t>
      </w:r>
      <w:r>
        <w:tab/>
      </w:r>
      <w:r w:rsidR="5A322928">
        <w:t>Insight 1: Major Categories Sold</w:t>
      </w:r>
    </w:p>
    <w:p w14:paraId="08DF5DCB" w14:textId="07624481" w:rsidR="00FB6385" w:rsidRPr="00A55FE8" w:rsidRDefault="00FB6385" w:rsidP="30EECDC3">
      <w:pPr>
        <w:tabs>
          <w:tab w:val="left" w:pos="540"/>
        </w:tabs>
        <w:spacing w:line="240" w:lineRule="auto"/>
      </w:pPr>
      <w:r>
        <w:t xml:space="preserve">4.3. </w:t>
      </w:r>
      <w:r>
        <w:tab/>
      </w:r>
      <w:r w:rsidR="31539A2E">
        <w:t>Insight 2: Top subcategories sold</w:t>
      </w:r>
    </w:p>
    <w:p w14:paraId="48AAF111" w14:textId="117FE756" w:rsidR="00FB6385" w:rsidRPr="00A55FE8" w:rsidRDefault="31539A2E" w:rsidP="30EECDC3">
      <w:pPr>
        <w:tabs>
          <w:tab w:val="left" w:pos="540"/>
        </w:tabs>
        <w:spacing w:line="240" w:lineRule="auto"/>
      </w:pPr>
      <w:r>
        <w:t xml:space="preserve">4.4.   Insight 3: Sales Ratio per category </w:t>
      </w:r>
    </w:p>
    <w:p w14:paraId="2F8AE5D4" w14:textId="72C87D5E" w:rsidR="00FB6385" w:rsidRPr="00A55FE8" w:rsidRDefault="31539A2E" w:rsidP="30EECDC3">
      <w:pPr>
        <w:tabs>
          <w:tab w:val="left" w:pos="540"/>
        </w:tabs>
        <w:spacing w:line="240" w:lineRule="auto"/>
      </w:pPr>
      <w:r>
        <w:t>4.5</w:t>
      </w:r>
      <w:r w:rsidR="00FB6385">
        <w:tab/>
      </w:r>
      <w:r>
        <w:t>Insight 4: Month over month analysis</w:t>
      </w:r>
    </w:p>
    <w:p w14:paraId="13E7A6E3" w14:textId="5EA0331D" w:rsidR="00FB6385" w:rsidRPr="00A55FE8" w:rsidRDefault="31539A2E" w:rsidP="30EECDC3">
      <w:pPr>
        <w:tabs>
          <w:tab w:val="left" w:pos="540"/>
        </w:tabs>
        <w:spacing w:line="240" w:lineRule="auto"/>
      </w:pPr>
      <w:r>
        <w:t>4.6</w:t>
      </w:r>
      <w:r w:rsidR="00FB6385">
        <w:tab/>
      </w:r>
      <w:r>
        <w:t>Insight 5: Category RFM</w:t>
      </w:r>
    </w:p>
    <w:p w14:paraId="1625C22F" w14:textId="185560C1" w:rsidR="00FB6385" w:rsidRPr="00A55FE8" w:rsidRDefault="31539A2E" w:rsidP="30EECDC3">
      <w:pPr>
        <w:tabs>
          <w:tab w:val="left" w:pos="540"/>
        </w:tabs>
        <w:spacing w:line="240" w:lineRule="auto"/>
      </w:pPr>
      <w:r>
        <w:t>4.7</w:t>
      </w:r>
      <w:r w:rsidR="00FB6385">
        <w:tab/>
      </w:r>
      <w:r>
        <w:t>Insight 6: Activity trend analysis</w:t>
      </w:r>
    </w:p>
    <w:p w14:paraId="084C40BA" w14:textId="5BF0AFF7" w:rsidR="00FB6385" w:rsidRPr="00A55FE8" w:rsidRDefault="31539A2E" w:rsidP="30EECDC3">
      <w:pPr>
        <w:tabs>
          <w:tab w:val="left" w:pos="540"/>
        </w:tabs>
        <w:spacing w:line="240" w:lineRule="auto"/>
        <w:rPr>
          <w:szCs w:val="24"/>
        </w:rPr>
      </w:pPr>
      <w:r>
        <w:t>4.8</w:t>
      </w:r>
      <w:r w:rsidR="00FB6385">
        <w:tab/>
      </w:r>
      <w:r w:rsidRPr="30EECDC3">
        <w:rPr>
          <w:szCs w:val="24"/>
        </w:rPr>
        <w:t>Insight 7: User Session Funnel</w:t>
      </w:r>
    </w:p>
    <w:p w14:paraId="4E48A378" w14:textId="7836473C" w:rsidR="00FB6385" w:rsidRPr="00A55FE8" w:rsidRDefault="31539A2E" w:rsidP="30EECDC3">
      <w:pPr>
        <w:tabs>
          <w:tab w:val="left" w:pos="540"/>
        </w:tabs>
        <w:spacing w:line="240" w:lineRule="auto"/>
        <w:rPr>
          <w:b/>
          <w:bCs/>
          <w:color w:val="FF0000"/>
        </w:rPr>
      </w:pPr>
      <w:r>
        <w:t>4.9</w:t>
      </w:r>
      <w:r w:rsidR="00FB6385">
        <w:tab/>
      </w:r>
      <w:r w:rsidRPr="30EECDC3">
        <w:rPr>
          <w:szCs w:val="24"/>
        </w:rPr>
        <w:t xml:space="preserve">Insight 8: Event occurred distribution  </w:t>
      </w:r>
    </w:p>
    <w:p w14:paraId="71EDBEC7" w14:textId="70F8686A" w:rsidR="00FB6385" w:rsidRPr="00A55FE8" w:rsidRDefault="00FB6385" w:rsidP="30EECDC3">
      <w:pPr>
        <w:tabs>
          <w:tab w:val="left" w:pos="540"/>
        </w:tabs>
        <w:spacing w:line="240" w:lineRule="auto"/>
        <w:rPr>
          <w:b/>
          <w:bCs/>
        </w:rPr>
      </w:pPr>
    </w:p>
    <w:p w14:paraId="2752200A" w14:textId="0B514C5B" w:rsidR="00FB6385" w:rsidRPr="00A55FE8" w:rsidRDefault="00FB6385" w:rsidP="30EECDC3">
      <w:pPr>
        <w:tabs>
          <w:tab w:val="left" w:pos="540"/>
        </w:tabs>
        <w:spacing w:line="240" w:lineRule="auto"/>
        <w:rPr>
          <w:b/>
          <w:bCs/>
        </w:rPr>
      </w:pPr>
      <w:r w:rsidRPr="30EECDC3">
        <w:rPr>
          <w:b/>
          <w:bCs/>
        </w:rPr>
        <w:t xml:space="preserve">Chapter 5 </w:t>
      </w:r>
      <w:r w:rsidR="1620D8BD" w:rsidRPr="30EECDC3">
        <w:rPr>
          <w:b/>
          <w:bCs/>
        </w:rPr>
        <w:t>Collaboration</w:t>
      </w:r>
    </w:p>
    <w:p w14:paraId="14A3EAF0" w14:textId="7B48079D" w:rsidR="00FB6385" w:rsidRDefault="00FB6385" w:rsidP="00FB6385">
      <w:pPr>
        <w:spacing w:line="240" w:lineRule="auto"/>
        <w:ind w:left="547" w:hanging="540"/>
      </w:pPr>
      <w:r>
        <w:t>5.1.</w:t>
      </w:r>
      <w:r>
        <w:tab/>
      </w:r>
      <w:r w:rsidR="3C94B974">
        <w:t>GitHub</w:t>
      </w:r>
    </w:p>
    <w:p w14:paraId="232DDBB4" w14:textId="7B33EE42" w:rsidR="00FB6385" w:rsidRDefault="00FB6385" w:rsidP="30EECDC3">
      <w:pPr>
        <w:spacing w:line="240" w:lineRule="auto"/>
        <w:ind w:left="547" w:hanging="540"/>
      </w:pPr>
      <w:r>
        <w:t xml:space="preserve">5.2.   </w:t>
      </w:r>
      <w:r w:rsidR="5597785F">
        <w:t>Team Member Id’s</w:t>
      </w:r>
    </w:p>
    <w:p w14:paraId="4CD3C55E" w14:textId="7B33EE42" w:rsidR="30EECDC3" w:rsidRDefault="30EECDC3" w:rsidP="30EECDC3">
      <w:pPr>
        <w:spacing w:line="240" w:lineRule="auto"/>
        <w:ind w:left="547" w:hanging="540"/>
        <w:rPr>
          <w:szCs w:val="24"/>
        </w:rPr>
      </w:pPr>
    </w:p>
    <w:p w14:paraId="30C5C8AF" w14:textId="69CDFBC2" w:rsidR="00FB6385" w:rsidRDefault="00FB6385" w:rsidP="7AD3A1A4">
      <w:pPr>
        <w:spacing w:before="100" w:beforeAutospacing="1" w:after="100" w:afterAutospacing="1" w:line="360" w:lineRule="auto"/>
        <w:rPr>
          <w:b/>
          <w:bCs/>
        </w:rPr>
      </w:pPr>
      <w:r w:rsidRPr="7AD3A1A4">
        <w:rPr>
          <w:b/>
          <w:bCs/>
        </w:rPr>
        <w:t>Chapter</w:t>
      </w:r>
      <w:r w:rsidR="1107E15B" w:rsidRPr="7AD3A1A4">
        <w:rPr>
          <w:b/>
          <w:bCs/>
        </w:rPr>
        <w:t xml:space="preserve"> 6</w:t>
      </w:r>
      <w:r w:rsidRPr="7AD3A1A4">
        <w:rPr>
          <w:b/>
          <w:bCs/>
        </w:rPr>
        <w:t xml:space="preserve"> Conclusion and Future Work</w:t>
      </w:r>
    </w:p>
    <w:p w14:paraId="2EB0B246" w14:textId="762A74A6" w:rsidR="00AB21EE" w:rsidRPr="00AB21EE" w:rsidRDefault="719D7A7A" w:rsidP="00AB21EE">
      <w:pPr>
        <w:spacing w:line="240" w:lineRule="auto"/>
      </w:pPr>
      <w:r>
        <w:t>6</w:t>
      </w:r>
      <w:r w:rsidR="00AB21EE">
        <w:t xml:space="preserve">.1 </w:t>
      </w:r>
      <w:r w:rsidR="722AD902">
        <w:t>Conclusion</w:t>
      </w:r>
    </w:p>
    <w:p w14:paraId="2B7BE115" w14:textId="23985CCB" w:rsidR="00AB21EE" w:rsidRPr="00AB21EE" w:rsidRDefault="5BF2352E" w:rsidP="00AB21EE">
      <w:pPr>
        <w:tabs>
          <w:tab w:val="left" w:pos="540"/>
        </w:tabs>
        <w:spacing w:line="240" w:lineRule="auto"/>
        <w:ind w:left="540" w:hanging="540"/>
      </w:pPr>
      <w:r>
        <w:t>6</w:t>
      </w:r>
      <w:r w:rsidR="00AB21EE">
        <w:t xml:space="preserve">.2 </w:t>
      </w:r>
      <w:r w:rsidR="2DB19A23">
        <w:t>Challenges Faced</w:t>
      </w:r>
    </w:p>
    <w:p w14:paraId="0F3E82F2" w14:textId="2FEACBB0" w:rsidR="00AB21EE" w:rsidRPr="00AB21EE" w:rsidRDefault="5BF2352E" w:rsidP="00AB21EE">
      <w:pPr>
        <w:tabs>
          <w:tab w:val="left" w:pos="540"/>
        </w:tabs>
        <w:spacing w:line="240" w:lineRule="auto"/>
        <w:ind w:left="540" w:hanging="540"/>
      </w:pPr>
      <w:r>
        <w:t>6</w:t>
      </w:r>
      <w:r w:rsidR="2DB19A23">
        <w:t>.3 Future work</w:t>
      </w:r>
    </w:p>
    <w:p w14:paraId="4BB3F2F5" w14:textId="747383BC" w:rsidR="00AB21EE" w:rsidRPr="00AB21EE" w:rsidRDefault="00AB21EE" w:rsidP="00AB21EE">
      <w:pPr>
        <w:tabs>
          <w:tab w:val="left" w:pos="540"/>
        </w:tabs>
        <w:spacing w:line="240" w:lineRule="auto"/>
        <w:ind w:left="540" w:hanging="540"/>
      </w:pPr>
      <w:r>
        <w:t xml:space="preserve"> </w:t>
      </w:r>
    </w:p>
    <w:p w14:paraId="253698AD" w14:textId="77777777" w:rsidR="00FB6385" w:rsidRDefault="00FB6385" w:rsidP="00FB6385">
      <w:pPr>
        <w:pStyle w:val="ListofFigsHeading"/>
      </w:pPr>
      <w:r>
        <w:br w:type="page"/>
      </w:r>
      <w:r w:rsidRPr="7AD3A1A4">
        <w:rPr>
          <w:rFonts w:ascii="Times" w:hAnsi="Times"/>
          <w:szCs w:val="28"/>
        </w:rPr>
        <w:lastRenderedPageBreak/>
        <w:t>List of Figures</w:t>
      </w:r>
    </w:p>
    <w:p w14:paraId="3A8BF53F" w14:textId="77777777" w:rsidR="00FB6385" w:rsidRPr="00046379" w:rsidRDefault="00FB6385" w:rsidP="00FB6385">
      <w:pPr>
        <w:pStyle w:val="TableofFigures"/>
        <w:rPr>
          <w:bCs/>
          <w:noProof/>
          <w:lang w:eastAsia="zh-CN"/>
        </w:rPr>
      </w:pPr>
      <w:r w:rsidRPr="00046379">
        <w:rPr>
          <w:bCs/>
          <w:noProof/>
        </w:rPr>
        <w:t xml:space="preserve">Figure 1. </w:t>
      </w:r>
      <w:r w:rsidR="00D62EAB">
        <w:rPr>
          <w:bCs/>
          <w:noProof/>
        </w:rPr>
        <w:t>Deliverables</w:t>
      </w:r>
      <w:r w:rsidRPr="00046379">
        <w:rPr>
          <w:bCs/>
          <w:noProof/>
        </w:rPr>
        <w:tab/>
      </w:r>
      <w:r w:rsidR="00D62EAB">
        <w:rPr>
          <w:bCs/>
          <w:noProof/>
          <w:lang w:eastAsia="zh-CN"/>
        </w:rPr>
        <w:t>1</w:t>
      </w:r>
    </w:p>
    <w:p w14:paraId="264C47E8" w14:textId="13989160" w:rsidR="00E76D60" w:rsidRDefault="00FB6385" w:rsidP="30EECDC3">
      <w:pPr>
        <w:pStyle w:val="TableofFigures"/>
        <w:rPr>
          <w:noProof/>
          <w:lang w:eastAsia="zh-CN"/>
        </w:rPr>
      </w:pPr>
      <w:r w:rsidRPr="30EECDC3">
        <w:rPr>
          <w:noProof/>
        </w:rPr>
        <w:t xml:space="preserve">Figure </w:t>
      </w:r>
      <w:r w:rsidRPr="30EECDC3">
        <w:rPr>
          <w:noProof/>
          <w:lang w:eastAsia="zh-CN"/>
        </w:rPr>
        <w:t>2</w:t>
      </w:r>
      <w:r w:rsidRPr="30EECDC3">
        <w:rPr>
          <w:noProof/>
        </w:rPr>
        <w:t xml:space="preserve">. </w:t>
      </w:r>
      <w:r w:rsidR="00363BCE" w:rsidRPr="30EECDC3">
        <w:rPr>
          <w:noProof/>
        </w:rPr>
        <w:t>EL</w:t>
      </w:r>
      <w:r w:rsidR="2FC717C3" w:rsidRPr="30EECDC3">
        <w:rPr>
          <w:noProof/>
        </w:rPr>
        <w:t>T</w:t>
      </w:r>
      <w:r w:rsidR="00363BCE" w:rsidRPr="30EECDC3">
        <w:rPr>
          <w:noProof/>
        </w:rPr>
        <w:t xml:space="preserve"> Pipeline</w:t>
      </w:r>
      <w:r>
        <w:tab/>
      </w:r>
      <w:r w:rsidR="00363BCE" w:rsidRPr="30EECDC3">
        <w:rPr>
          <w:noProof/>
          <w:lang w:eastAsia="zh-CN"/>
        </w:rPr>
        <w:t>2</w:t>
      </w:r>
    </w:p>
    <w:p w14:paraId="576F56D6" w14:textId="77777777" w:rsidR="00E76D60" w:rsidRDefault="00E76D60" w:rsidP="00E76D60">
      <w:pPr>
        <w:pStyle w:val="TableofFigures"/>
        <w:rPr>
          <w:bCs/>
          <w:noProof/>
          <w:lang w:eastAsia="zh-CN"/>
        </w:rPr>
      </w:pPr>
      <w:r w:rsidRPr="00046379">
        <w:rPr>
          <w:bCs/>
          <w:noProof/>
        </w:rPr>
        <w:t xml:space="preserve">Figure </w:t>
      </w:r>
      <w:r>
        <w:rPr>
          <w:bCs/>
          <w:noProof/>
        </w:rPr>
        <w:t>3. Data Transformation</w:t>
      </w:r>
      <w:r w:rsidRPr="00046379">
        <w:rPr>
          <w:bCs/>
          <w:noProof/>
        </w:rPr>
        <w:tab/>
      </w:r>
      <w:r>
        <w:rPr>
          <w:bCs/>
          <w:noProof/>
          <w:lang w:eastAsia="zh-CN"/>
        </w:rPr>
        <w:t>4</w:t>
      </w:r>
    </w:p>
    <w:p w14:paraId="65633B7D" w14:textId="77777777" w:rsidR="00E76D60" w:rsidRDefault="00E76D60" w:rsidP="00E76D60">
      <w:pPr>
        <w:pStyle w:val="TableofFigures"/>
        <w:rPr>
          <w:bCs/>
          <w:noProof/>
          <w:lang w:eastAsia="zh-CN"/>
        </w:rPr>
      </w:pPr>
      <w:r w:rsidRPr="00046379">
        <w:rPr>
          <w:bCs/>
          <w:noProof/>
        </w:rPr>
        <w:t xml:space="preserve">Figure </w:t>
      </w:r>
      <w:r>
        <w:rPr>
          <w:bCs/>
          <w:noProof/>
        </w:rPr>
        <w:t>4. Data Transformation</w:t>
      </w:r>
      <w:r w:rsidRPr="00046379">
        <w:rPr>
          <w:bCs/>
          <w:noProof/>
        </w:rPr>
        <w:tab/>
      </w:r>
      <w:r>
        <w:rPr>
          <w:bCs/>
          <w:noProof/>
          <w:lang w:eastAsia="zh-CN"/>
        </w:rPr>
        <w:t>2</w:t>
      </w:r>
    </w:p>
    <w:p w14:paraId="2AEE0BE5" w14:textId="77777777" w:rsidR="00E76D60" w:rsidRDefault="00E76D60" w:rsidP="001251BE">
      <w:pPr>
        <w:pStyle w:val="TableofFigures"/>
        <w:rPr>
          <w:bCs/>
          <w:noProof/>
        </w:rPr>
      </w:pPr>
      <w:r w:rsidRPr="00046379">
        <w:rPr>
          <w:bCs/>
          <w:noProof/>
        </w:rPr>
        <w:t xml:space="preserve">Figure </w:t>
      </w:r>
      <w:r>
        <w:rPr>
          <w:bCs/>
          <w:noProof/>
          <w:lang w:eastAsia="zh-CN"/>
        </w:rPr>
        <w:t>5</w:t>
      </w:r>
      <w:r>
        <w:rPr>
          <w:bCs/>
          <w:noProof/>
        </w:rPr>
        <w:t xml:space="preserve">. </w:t>
      </w:r>
      <w:r w:rsidR="001251BE">
        <w:rPr>
          <w:bCs/>
          <w:noProof/>
        </w:rPr>
        <w:t>Athena</w:t>
      </w:r>
      <w:r w:rsidRPr="00046379">
        <w:rPr>
          <w:bCs/>
          <w:noProof/>
        </w:rPr>
        <w:tab/>
      </w:r>
      <w:r w:rsidR="001251BE">
        <w:rPr>
          <w:bCs/>
          <w:noProof/>
        </w:rPr>
        <w:t>5</w:t>
      </w:r>
    </w:p>
    <w:p w14:paraId="094B0FBC" w14:textId="77777777" w:rsidR="00E76D60" w:rsidRDefault="00E76D60" w:rsidP="001251BE">
      <w:pPr>
        <w:pStyle w:val="TableofFigures"/>
        <w:ind w:left="0" w:firstLine="0"/>
        <w:rPr>
          <w:bCs/>
          <w:noProof/>
          <w:lang w:eastAsia="zh-CN"/>
        </w:rPr>
      </w:pPr>
      <w:r w:rsidRPr="00046379">
        <w:rPr>
          <w:bCs/>
          <w:noProof/>
        </w:rPr>
        <w:t xml:space="preserve">Figure </w:t>
      </w:r>
      <w:r w:rsidR="001251BE">
        <w:rPr>
          <w:bCs/>
          <w:noProof/>
        </w:rPr>
        <w:t>6</w:t>
      </w:r>
      <w:r>
        <w:rPr>
          <w:bCs/>
          <w:noProof/>
        </w:rPr>
        <w:t xml:space="preserve">. </w:t>
      </w:r>
      <w:r w:rsidR="001251BE">
        <w:rPr>
          <w:bCs/>
          <w:noProof/>
        </w:rPr>
        <w:t>AWS Redshift</w:t>
      </w:r>
      <w:r w:rsidRPr="00046379">
        <w:rPr>
          <w:bCs/>
          <w:noProof/>
        </w:rPr>
        <w:tab/>
      </w:r>
      <w:r w:rsidR="001251BE">
        <w:rPr>
          <w:bCs/>
          <w:noProof/>
        </w:rPr>
        <w:t>6</w:t>
      </w:r>
    </w:p>
    <w:p w14:paraId="1FA753F9" w14:textId="77777777" w:rsidR="001251BE" w:rsidRDefault="001251BE" w:rsidP="001251BE">
      <w:pPr>
        <w:pStyle w:val="TableofFigures"/>
        <w:rPr>
          <w:bCs/>
          <w:noProof/>
          <w:lang w:eastAsia="zh-CN"/>
        </w:rPr>
      </w:pPr>
      <w:r w:rsidRPr="00046379">
        <w:rPr>
          <w:bCs/>
          <w:noProof/>
        </w:rPr>
        <w:t xml:space="preserve">Figure </w:t>
      </w:r>
      <w:r>
        <w:rPr>
          <w:bCs/>
          <w:noProof/>
          <w:lang w:eastAsia="zh-CN"/>
        </w:rPr>
        <w:t>7</w:t>
      </w:r>
      <w:r>
        <w:rPr>
          <w:bCs/>
          <w:noProof/>
        </w:rPr>
        <w:t>. Tableau Public Extraction</w:t>
      </w:r>
      <w:r w:rsidRPr="00046379">
        <w:rPr>
          <w:bCs/>
          <w:noProof/>
        </w:rPr>
        <w:tab/>
      </w:r>
      <w:r w:rsidR="007F3DD1">
        <w:rPr>
          <w:bCs/>
          <w:noProof/>
        </w:rPr>
        <w:t>6</w:t>
      </w:r>
    </w:p>
    <w:p w14:paraId="714D4588" w14:textId="77777777" w:rsidR="001251BE" w:rsidRDefault="001251BE" w:rsidP="001251BE">
      <w:pPr>
        <w:pStyle w:val="TableofFigures"/>
        <w:rPr>
          <w:bCs/>
          <w:noProof/>
          <w:lang w:eastAsia="zh-CN"/>
        </w:rPr>
      </w:pPr>
      <w:r w:rsidRPr="00046379">
        <w:rPr>
          <w:bCs/>
          <w:noProof/>
        </w:rPr>
        <w:t xml:space="preserve">Figure </w:t>
      </w:r>
      <w:r>
        <w:rPr>
          <w:bCs/>
          <w:noProof/>
          <w:lang w:eastAsia="zh-CN"/>
        </w:rPr>
        <w:t>8</w:t>
      </w:r>
      <w:r>
        <w:rPr>
          <w:bCs/>
          <w:noProof/>
        </w:rPr>
        <w:t xml:space="preserve">. </w:t>
      </w:r>
      <w:r w:rsidR="007F3DD1">
        <w:rPr>
          <w:bCs/>
          <w:noProof/>
        </w:rPr>
        <w:t>Web Integration</w:t>
      </w:r>
      <w:r w:rsidRPr="00046379">
        <w:rPr>
          <w:bCs/>
          <w:noProof/>
        </w:rPr>
        <w:tab/>
      </w:r>
      <w:r w:rsidR="007F3DD1">
        <w:rPr>
          <w:bCs/>
          <w:noProof/>
        </w:rPr>
        <w:t>7</w:t>
      </w:r>
    </w:p>
    <w:p w14:paraId="3C715696" w14:textId="77777777" w:rsidR="001251BE" w:rsidRDefault="001251BE" w:rsidP="001251BE">
      <w:pPr>
        <w:pStyle w:val="TableofFigures"/>
        <w:rPr>
          <w:bCs/>
          <w:noProof/>
          <w:lang w:eastAsia="zh-CN"/>
        </w:rPr>
      </w:pPr>
      <w:r w:rsidRPr="00046379">
        <w:rPr>
          <w:bCs/>
          <w:noProof/>
        </w:rPr>
        <w:t xml:space="preserve">Figure </w:t>
      </w:r>
      <w:r>
        <w:rPr>
          <w:bCs/>
          <w:noProof/>
          <w:lang w:eastAsia="zh-CN"/>
        </w:rPr>
        <w:t>9</w:t>
      </w:r>
      <w:r>
        <w:rPr>
          <w:bCs/>
          <w:noProof/>
        </w:rPr>
        <w:t xml:space="preserve">. </w:t>
      </w:r>
      <w:r w:rsidR="007F3DD1">
        <w:rPr>
          <w:bCs/>
          <w:noProof/>
        </w:rPr>
        <w:t>Website</w:t>
      </w:r>
      <w:r w:rsidRPr="00046379">
        <w:rPr>
          <w:bCs/>
          <w:noProof/>
        </w:rPr>
        <w:tab/>
      </w:r>
      <w:r w:rsidR="007F3DD1">
        <w:rPr>
          <w:bCs/>
          <w:noProof/>
        </w:rPr>
        <w:t>8</w:t>
      </w:r>
    </w:p>
    <w:p w14:paraId="63138CC9" w14:textId="77777777" w:rsidR="001251BE" w:rsidRDefault="001251BE" w:rsidP="001251BE">
      <w:pPr>
        <w:pStyle w:val="TableofFigures"/>
        <w:rPr>
          <w:bCs/>
          <w:noProof/>
          <w:lang w:eastAsia="zh-CN"/>
        </w:rPr>
      </w:pPr>
      <w:r w:rsidRPr="00046379">
        <w:rPr>
          <w:bCs/>
          <w:noProof/>
        </w:rPr>
        <w:t xml:space="preserve">Figure </w:t>
      </w:r>
      <w:r>
        <w:rPr>
          <w:bCs/>
          <w:noProof/>
          <w:lang w:eastAsia="zh-CN"/>
        </w:rPr>
        <w:t>10</w:t>
      </w:r>
      <w:r>
        <w:rPr>
          <w:bCs/>
          <w:noProof/>
        </w:rPr>
        <w:t xml:space="preserve">. </w:t>
      </w:r>
      <w:r w:rsidR="007F3DD1">
        <w:rPr>
          <w:bCs/>
          <w:noProof/>
        </w:rPr>
        <w:t>Major Categories Sold</w:t>
      </w:r>
      <w:r w:rsidRPr="00046379">
        <w:rPr>
          <w:bCs/>
          <w:noProof/>
        </w:rPr>
        <w:tab/>
      </w:r>
      <w:r w:rsidR="007F3DD1">
        <w:rPr>
          <w:bCs/>
          <w:noProof/>
        </w:rPr>
        <w:t>9</w:t>
      </w:r>
    </w:p>
    <w:p w14:paraId="000CE220" w14:textId="77777777" w:rsidR="001251BE" w:rsidRDefault="001251BE" w:rsidP="001251BE">
      <w:pPr>
        <w:pStyle w:val="TableofFigures"/>
        <w:rPr>
          <w:bCs/>
          <w:noProof/>
          <w:lang w:eastAsia="zh-CN"/>
        </w:rPr>
      </w:pPr>
      <w:r w:rsidRPr="00046379">
        <w:rPr>
          <w:bCs/>
          <w:noProof/>
        </w:rPr>
        <w:t xml:space="preserve">Figure </w:t>
      </w:r>
      <w:r>
        <w:rPr>
          <w:bCs/>
          <w:noProof/>
          <w:lang w:eastAsia="zh-CN"/>
        </w:rPr>
        <w:t>11</w:t>
      </w:r>
      <w:r>
        <w:rPr>
          <w:bCs/>
          <w:noProof/>
        </w:rPr>
        <w:t xml:space="preserve">. </w:t>
      </w:r>
      <w:r w:rsidR="007F3DD1">
        <w:rPr>
          <w:bCs/>
          <w:noProof/>
        </w:rPr>
        <w:t>Top Categories Sold</w:t>
      </w:r>
      <w:r w:rsidRPr="00046379">
        <w:rPr>
          <w:bCs/>
          <w:noProof/>
        </w:rPr>
        <w:tab/>
      </w:r>
      <w:r w:rsidR="007F3DD1">
        <w:rPr>
          <w:bCs/>
          <w:noProof/>
        </w:rPr>
        <w:t>10</w:t>
      </w:r>
    </w:p>
    <w:p w14:paraId="094B96B5" w14:textId="77777777" w:rsidR="001251BE" w:rsidRDefault="001251BE" w:rsidP="001251BE">
      <w:pPr>
        <w:pStyle w:val="TableofFigures"/>
        <w:rPr>
          <w:bCs/>
          <w:noProof/>
          <w:lang w:eastAsia="zh-CN"/>
        </w:rPr>
      </w:pPr>
      <w:r w:rsidRPr="00046379">
        <w:rPr>
          <w:bCs/>
          <w:noProof/>
        </w:rPr>
        <w:t xml:space="preserve">Figure </w:t>
      </w:r>
      <w:r>
        <w:rPr>
          <w:bCs/>
          <w:noProof/>
          <w:lang w:eastAsia="zh-CN"/>
        </w:rPr>
        <w:t>12</w:t>
      </w:r>
      <w:r>
        <w:rPr>
          <w:bCs/>
          <w:noProof/>
        </w:rPr>
        <w:t xml:space="preserve">. </w:t>
      </w:r>
      <w:r w:rsidR="007F3DD1">
        <w:rPr>
          <w:bCs/>
          <w:noProof/>
        </w:rPr>
        <w:t>Sales Ratio</w:t>
      </w:r>
      <w:r w:rsidRPr="00046379">
        <w:rPr>
          <w:bCs/>
          <w:noProof/>
        </w:rPr>
        <w:tab/>
      </w:r>
      <w:r w:rsidR="007F3DD1">
        <w:rPr>
          <w:bCs/>
          <w:noProof/>
        </w:rPr>
        <w:t>10</w:t>
      </w:r>
    </w:p>
    <w:p w14:paraId="33E15042" w14:textId="77777777" w:rsidR="001251BE" w:rsidRDefault="001251BE" w:rsidP="001251BE">
      <w:pPr>
        <w:pStyle w:val="TableofFigures"/>
        <w:rPr>
          <w:bCs/>
          <w:noProof/>
          <w:lang w:eastAsia="zh-CN"/>
        </w:rPr>
      </w:pPr>
      <w:r w:rsidRPr="00046379">
        <w:rPr>
          <w:bCs/>
          <w:noProof/>
        </w:rPr>
        <w:t xml:space="preserve">Figure </w:t>
      </w:r>
      <w:r>
        <w:rPr>
          <w:bCs/>
          <w:noProof/>
          <w:lang w:eastAsia="zh-CN"/>
        </w:rPr>
        <w:t>13</w:t>
      </w:r>
      <w:r>
        <w:rPr>
          <w:bCs/>
          <w:noProof/>
        </w:rPr>
        <w:t xml:space="preserve">. </w:t>
      </w:r>
      <w:r w:rsidR="007F3DD1">
        <w:rPr>
          <w:bCs/>
          <w:noProof/>
        </w:rPr>
        <w:t>MoM</w:t>
      </w:r>
      <w:r w:rsidRPr="00046379">
        <w:rPr>
          <w:bCs/>
          <w:noProof/>
        </w:rPr>
        <w:tab/>
      </w:r>
      <w:r w:rsidR="007F3DD1">
        <w:rPr>
          <w:bCs/>
          <w:noProof/>
        </w:rPr>
        <w:t>11</w:t>
      </w:r>
    </w:p>
    <w:p w14:paraId="65D0C571" w14:textId="77777777" w:rsidR="001251BE" w:rsidRDefault="001251BE" w:rsidP="001251BE">
      <w:pPr>
        <w:pStyle w:val="TableofFigures"/>
        <w:rPr>
          <w:bCs/>
          <w:noProof/>
          <w:lang w:eastAsia="zh-CN"/>
        </w:rPr>
      </w:pPr>
      <w:r w:rsidRPr="00046379">
        <w:rPr>
          <w:bCs/>
          <w:noProof/>
        </w:rPr>
        <w:t xml:space="preserve">Figure </w:t>
      </w:r>
      <w:r>
        <w:rPr>
          <w:bCs/>
          <w:noProof/>
          <w:lang w:eastAsia="zh-CN"/>
        </w:rPr>
        <w:t>14</w:t>
      </w:r>
      <w:r>
        <w:rPr>
          <w:bCs/>
          <w:noProof/>
        </w:rPr>
        <w:t xml:space="preserve">. </w:t>
      </w:r>
      <w:r w:rsidR="007F3DD1">
        <w:rPr>
          <w:bCs/>
          <w:noProof/>
        </w:rPr>
        <w:t>Category RFM</w:t>
      </w:r>
      <w:r w:rsidRPr="00046379">
        <w:rPr>
          <w:bCs/>
          <w:noProof/>
        </w:rPr>
        <w:tab/>
      </w:r>
      <w:r w:rsidR="007F3DD1">
        <w:rPr>
          <w:bCs/>
          <w:noProof/>
        </w:rPr>
        <w:t>12</w:t>
      </w:r>
    </w:p>
    <w:p w14:paraId="15336309" w14:textId="77777777" w:rsidR="001251BE" w:rsidRDefault="001251BE" w:rsidP="001251BE">
      <w:pPr>
        <w:pStyle w:val="TableofFigures"/>
        <w:rPr>
          <w:bCs/>
          <w:noProof/>
          <w:lang w:eastAsia="zh-CN"/>
        </w:rPr>
      </w:pPr>
      <w:r w:rsidRPr="00046379">
        <w:rPr>
          <w:bCs/>
          <w:noProof/>
        </w:rPr>
        <w:t xml:space="preserve">Figure </w:t>
      </w:r>
      <w:r>
        <w:rPr>
          <w:bCs/>
          <w:noProof/>
          <w:lang w:eastAsia="zh-CN"/>
        </w:rPr>
        <w:t>15</w:t>
      </w:r>
      <w:r>
        <w:rPr>
          <w:bCs/>
          <w:noProof/>
        </w:rPr>
        <w:t xml:space="preserve">. </w:t>
      </w:r>
      <w:r w:rsidR="007F3DD1">
        <w:rPr>
          <w:bCs/>
          <w:noProof/>
        </w:rPr>
        <w:t>Activity Trend Analysis</w:t>
      </w:r>
      <w:r w:rsidRPr="00046379">
        <w:rPr>
          <w:bCs/>
          <w:noProof/>
        </w:rPr>
        <w:tab/>
      </w:r>
      <w:r w:rsidR="007F3DD1">
        <w:rPr>
          <w:bCs/>
          <w:noProof/>
        </w:rPr>
        <w:t>12</w:t>
      </w:r>
    </w:p>
    <w:p w14:paraId="6F6B01B8" w14:textId="77777777" w:rsidR="001251BE" w:rsidRDefault="001251BE" w:rsidP="001251BE">
      <w:pPr>
        <w:pStyle w:val="TableofFigures"/>
        <w:rPr>
          <w:bCs/>
          <w:noProof/>
        </w:rPr>
      </w:pPr>
      <w:r w:rsidRPr="00046379">
        <w:rPr>
          <w:bCs/>
          <w:noProof/>
        </w:rPr>
        <w:t xml:space="preserve">Figure </w:t>
      </w:r>
      <w:r>
        <w:rPr>
          <w:bCs/>
          <w:noProof/>
          <w:lang w:eastAsia="zh-CN"/>
        </w:rPr>
        <w:t>16</w:t>
      </w:r>
      <w:r>
        <w:rPr>
          <w:bCs/>
          <w:noProof/>
        </w:rPr>
        <w:t xml:space="preserve">. </w:t>
      </w:r>
      <w:r w:rsidR="007F3DD1">
        <w:rPr>
          <w:bCs/>
          <w:noProof/>
        </w:rPr>
        <w:t>User Session Funnel</w:t>
      </w:r>
      <w:r w:rsidRPr="00046379">
        <w:rPr>
          <w:bCs/>
          <w:noProof/>
        </w:rPr>
        <w:tab/>
      </w:r>
      <w:r w:rsidR="007F3DD1">
        <w:rPr>
          <w:bCs/>
          <w:noProof/>
        </w:rPr>
        <w:t>13</w:t>
      </w:r>
    </w:p>
    <w:p w14:paraId="772DEB8C" w14:textId="77777777" w:rsidR="007F3DD1" w:rsidRDefault="007F3DD1" w:rsidP="007F3DD1">
      <w:pPr>
        <w:pStyle w:val="TableofFigures"/>
        <w:rPr>
          <w:bCs/>
          <w:noProof/>
          <w:lang w:eastAsia="zh-CN"/>
        </w:rPr>
      </w:pPr>
      <w:r w:rsidRPr="00046379">
        <w:rPr>
          <w:bCs/>
          <w:noProof/>
        </w:rPr>
        <w:t xml:space="preserve">Figure </w:t>
      </w:r>
      <w:r>
        <w:rPr>
          <w:bCs/>
          <w:noProof/>
          <w:lang w:eastAsia="zh-CN"/>
        </w:rPr>
        <w:t>17</w:t>
      </w:r>
      <w:r>
        <w:rPr>
          <w:bCs/>
          <w:noProof/>
        </w:rPr>
        <w:t>. Event Occurrence</w:t>
      </w:r>
      <w:r w:rsidRPr="00046379">
        <w:rPr>
          <w:bCs/>
          <w:noProof/>
        </w:rPr>
        <w:tab/>
      </w:r>
      <w:r>
        <w:rPr>
          <w:bCs/>
          <w:noProof/>
        </w:rPr>
        <w:t>13</w:t>
      </w:r>
    </w:p>
    <w:p w14:paraId="37B255DE" w14:textId="77777777" w:rsidR="007F3DD1" w:rsidRPr="007F3DD1" w:rsidRDefault="007F3DD1" w:rsidP="007F3DD1"/>
    <w:p w14:paraId="4F94F0CD" w14:textId="77777777" w:rsidR="00E76D60" w:rsidRPr="00E76D60" w:rsidRDefault="00E76D60" w:rsidP="00E76D60">
      <w:pPr>
        <w:rPr>
          <w:lang w:eastAsia="zh-CN"/>
        </w:rPr>
      </w:pPr>
    </w:p>
    <w:p w14:paraId="5EBF4A6D" w14:textId="77777777" w:rsidR="00FB6385" w:rsidRPr="0096770D" w:rsidRDefault="00FB6385" w:rsidP="00FB6385">
      <w:pPr>
        <w:rPr>
          <w:lang w:eastAsia="zh-CN"/>
        </w:rPr>
        <w:sectPr w:rsidR="00FB6385" w:rsidRPr="0096770D">
          <w:headerReference w:type="default" r:id="rId18"/>
          <w:footnotePr>
            <w:numRestart w:val="eachPage"/>
          </w:footnotePr>
          <w:pgSz w:w="12240" w:h="15840" w:code="1"/>
          <w:pgMar w:top="1440" w:right="1440" w:bottom="1440" w:left="2160" w:header="720" w:footer="1440" w:gutter="0"/>
          <w:pgNumType w:fmt="lowerRoman"/>
          <w:cols w:space="720"/>
        </w:sectPr>
      </w:pPr>
    </w:p>
    <w:p w14:paraId="6B970E10" w14:textId="77777777" w:rsidR="00FB6385" w:rsidRDefault="00FB6385" w:rsidP="00FB6385">
      <w:pPr>
        <w:pStyle w:val="Heading1"/>
      </w:pPr>
      <w:bookmarkStart w:id="0" w:name="_Toc513619109"/>
      <w:bookmarkStart w:id="1" w:name="_Toc513625549"/>
      <w:bookmarkStart w:id="2" w:name="_Toc513639648"/>
      <w:bookmarkStart w:id="3" w:name="_Toc513639903"/>
      <w:bookmarkStart w:id="4" w:name="_Toc513639974"/>
      <w:bookmarkStart w:id="5" w:name="_Toc513640183"/>
      <w:bookmarkStart w:id="6" w:name="_Toc513659226"/>
      <w:bookmarkStart w:id="7" w:name="_Toc513660955"/>
      <w:bookmarkStart w:id="8" w:name="_Toc514076575"/>
      <w:bookmarkStart w:id="9" w:name="_Toc514076726"/>
      <w:bookmarkStart w:id="10" w:name="_Toc514077475"/>
      <w:bookmarkStart w:id="11" w:name="_Toc514571552"/>
      <w:bookmarkStart w:id="12" w:name="_Toc514594300"/>
      <w:r>
        <w:lastRenderedPageBreak/>
        <w:t xml:space="preserve"> </w:t>
      </w:r>
      <w:bookmarkEnd w:id="0"/>
      <w:bookmarkEnd w:id="1"/>
      <w:bookmarkEnd w:id="2"/>
      <w:bookmarkEnd w:id="3"/>
      <w:bookmarkEnd w:id="4"/>
      <w:bookmarkEnd w:id="5"/>
      <w:bookmarkEnd w:id="6"/>
      <w:bookmarkEnd w:id="7"/>
      <w:bookmarkEnd w:id="8"/>
      <w:bookmarkEnd w:id="9"/>
      <w:bookmarkEnd w:id="10"/>
      <w:bookmarkEnd w:id="11"/>
      <w:bookmarkEnd w:id="12"/>
      <w:r>
        <w:t>Introduction</w:t>
      </w:r>
    </w:p>
    <w:p w14:paraId="1D036D2E" w14:textId="77777777" w:rsidR="00AB21EE" w:rsidRPr="00AB21EE" w:rsidRDefault="00AB21EE" w:rsidP="0093495D">
      <w:pPr>
        <w:pStyle w:val="IndentedParagraph"/>
      </w:pPr>
    </w:p>
    <w:p w14:paraId="54E61F3D" w14:textId="64B19633" w:rsidR="00FB6385" w:rsidRDefault="00FB6385" w:rsidP="7AD3A1A4">
      <w:pPr>
        <w:numPr>
          <w:ilvl w:val="1"/>
          <w:numId w:val="27"/>
        </w:numPr>
        <w:spacing w:line="240" w:lineRule="auto"/>
        <w:ind w:left="0" w:firstLine="0"/>
        <w:jc w:val="both"/>
        <w:rPr>
          <w:b/>
          <w:bCs/>
        </w:rPr>
      </w:pPr>
      <w:r w:rsidRPr="7AD3A1A4">
        <w:rPr>
          <w:b/>
          <w:bCs/>
        </w:rPr>
        <w:t xml:space="preserve">Project goals and objectives </w:t>
      </w:r>
    </w:p>
    <w:p w14:paraId="17725325" w14:textId="1B2F6E11" w:rsidR="00FB6385" w:rsidRDefault="00FB6385" w:rsidP="7AD3A1A4">
      <w:pPr>
        <w:spacing w:line="240" w:lineRule="auto"/>
        <w:jc w:val="both"/>
        <w:rPr>
          <w:b/>
          <w:bCs/>
          <w:szCs w:val="24"/>
        </w:rPr>
      </w:pPr>
    </w:p>
    <w:p w14:paraId="278050CF" w14:textId="524F7E48" w:rsidR="00FB6385" w:rsidRDefault="20060231" w:rsidP="7AD3A1A4">
      <w:pPr>
        <w:spacing w:line="240" w:lineRule="auto"/>
        <w:jc w:val="both"/>
      </w:pPr>
      <w:r>
        <w:t>With our in</w:t>
      </w:r>
      <w:r w:rsidR="436294D7">
        <w:t>-</w:t>
      </w:r>
      <w:r>
        <w:t xml:space="preserve">depth analysis of the </w:t>
      </w:r>
      <w:r w:rsidR="000A1ADB">
        <w:t>dataset,</w:t>
      </w:r>
      <w:r>
        <w:t xml:space="preserve"> we aim to gain insights that will be useful for business </w:t>
      </w:r>
      <w:r w:rsidR="6CA1B361">
        <w:t>to make</w:t>
      </w:r>
      <w:r>
        <w:t xml:space="preserve"> </w:t>
      </w:r>
      <w:r w:rsidR="6545B8A6">
        <w:t>strategic decisions</w:t>
      </w:r>
      <w:r w:rsidR="04B6A6EA">
        <w:t xml:space="preserve">. </w:t>
      </w:r>
      <w:r w:rsidR="728417A3">
        <w:t>In this data driven world</w:t>
      </w:r>
      <w:r w:rsidR="04B6A6EA">
        <w:t xml:space="preserve">, we can </w:t>
      </w:r>
      <w:r w:rsidR="00220786">
        <w:t>leverage the benefit of data</w:t>
      </w:r>
      <w:r w:rsidR="73C589C0">
        <w:t xml:space="preserve"> </w:t>
      </w:r>
      <w:r w:rsidR="00220786">
        <w:t>by analyzing and drawing meaningful insights</w:t>
      </w:r>
      <w:r w:rsidR="3DF6299D">
        <w:t xml:space="preserve">. </w:t>
      </w:r>
      <w:r w:rsidR="1E5F447B">
        <w:t xml:space="preserve">These insights </w:t>
      </w:r>
      <w:r w:rsidR="3DF6299D">
        <w:t>will help</w:t>
      </w:r>
      <w:r w:rsidR="00220786">
        <w:t xml:space="preserve"> to understand the customers better, </w:t>
      </w:r>
      <w:r w:rsidR="1A8B363B">
        <w:t>target the right audienc</w:t>
      </w:r>
      <w:r w:rsidR="3BACD18F">
        <w:t>e</w:t>
      </w:r>
      <w:r w:rsidR="1011DE83">
        <w:t xml:space="preserve">, </w:t>
      </w:r>
      <w:r w:rsidR="1A8B363B">
        <w:t>better product recommendations</w:t>
      </w:r>
      <w:r w:rsidR="11E72052">
        <w:t>,</w:t>
      </w:r>
      <w:r w:rsidR="1A71B065">
        <w:t xml:space="preserve"> </w:t>
      </w:r>
      <w:r w:rsidR="00220786">
        <w:t xml:space="preserve">increase </w:t>
      </w:r>
      <w:r w:rsidR="1331A50B">
        <w:t xml:space="preserve">in </w:t>
      </w:r>
      <w:r w:rsidR="00220786">
        <w:t xml:space="preserve">the conversion rate </w:t>
      </w:r>
      <w:r w:rsidR="29010AB9">
        <w:t xml:space="preserve">and </w:t>
      </w:r>
      <w:r w:rsidR="5BDC6383">
        <w:t>get appropriate merchandise. All th</w:t>
      </w:r>
      <w:r w:rsidR="1432D8F1">
        <w:t>e analysis will make one understand the overview of the transactions, movemen</w:t>
      </w:r>
      <w:r w:rsidR="5EDB7422">
        <w:t xml:space="preserve">t of </w:t>
      </w:r>
      <w:r w:rsidR="2E438966">
        <w:t>customers</w:t>
      </w:r>
      <w:r w:rsidR="5EDB7422">
        <w:t xml:space="preserve"> on the website</w:t>
      </w:r>
      <w:r w:rsidR="1432D8F1">
        <w:t xml:space="preserve"> and take appropriate actions to increase the revenue and provide better services.</w:t>
      </w:r>
    </w:p>
    <w:p w14:paraId="00A8D98A" w14:textId="77777777" w:rsidR="00AB21EE" w:rsidRPr="005F1055" w:rsidRDefault="00AB21EE" w:rsidP="00AB21EE">
      <w:pPr>
        <w:tabs>
          <w:tab w:val="left" w:pos="0"/>
        </w:tabs>
        <w:spacing w:line="240" w:lineRule="auto"/>
        <w:ind w:left="720"/>
      </w:pPr>
    </w:p>
    <w:p w14:paraId="50E9C6F8" w14:textId="4B68A2E0" w:rsidR="00FB6385" w:rsidRDefault="53C54A37" w:rsidP="7AD3A1A4">
      <w:pPr>
        <w:spacing w:line="240" w:lineRule="auto"/>
        <w:jc w:val="both"/>
      </w:pPr>
      <w:r w:rsidRPr="7AD3A1A4">
        <w:rPr>
          <w:b/>
          <w:bCs/>
          <w:szCs w:val="24"/>
        </w:rPr>
        <w:t>1.2</w:t>
      </w:r>
      <w:r w:rsidR="00FB6385">
        <w:tab/>
      </w:r>
      <w:r w:rsidR="00FB6385" w:rsidRPr="7AD3A1A4">
        <w:rPr>
          <w:b/>
          <w:bCs/>
          <w:szCs w:val="24"/>
        </w:rPr>
        <w:t xml:space="preserve">Problem and motivation </w:t>
      </w:r>
    </w:p>
    <w:p w14:paraId="22B36318" w14:textId="6BBE1BBF" w:rsidR="00FB6385" w:rsidRDefault="00FB6385" w:rsidP="7AD3A1A4">
      <w:pPr>
        <w:spacing w:line="240" w:lineRule="auto"/>
        <w:jc w:val="both"/>
      </w:pPr>
      <w:r>
        <w:br/>
      </w:r>
      <w:r w:rsidR="72A7849E">
        <w:t xml:space="preserve">These days </w:t>
      </w:r>
      <w:r w:rsidR="7C2CE3BE">
        <w:t xml:space="preserve">e-commerce plays </w:t>
      </w:r>
      <w:r w:rsidR="5BEE339B">
        <w:t>a key role</w:t>
      </w:r>
      <w:r w:rsidR="7C2CE3BE">
        <w:t xml:space="preserve"> in retail. </w:t>
      </w:r>
      <w:r w:rsidR="46D350F0">
        <w:t>E-commerce</w:t>
      </w:r>
      <w:r w:rsidR="7C2CE3BE">
        <w:t xml:space="preserve"> has amplified </w:t>
      </w:r>
      <w:r w:rsidR="64CAA8BA">
        <w:t>especially</w:t>
      </w:r>
      <w:r w:rsidR="7C2CE3BE">
        <w:t xml:space="preserve"> during the time of pandemic. For any business</w:t>
      </w:r>
      <w:r w:rsidR="6682B45D">
        <w:t>,</w:t>
      </w:r>
      <w:r w:rsidR="7C2CE3BE">
        <w:t xml:space="preserve"> it is crucial to understand the </w:t>
      </w:r>
      <w:r w:rsidR="5BBC6BEA">
        <w:t xml:space="preserve">sales and to know their customers to </w:t>
      </w:r>
      <w:r w:rsidR="39692E14">
        <w:t>come up with</w:t>
      </w:r>
      <w:r w:rsidR="5BBC6BEA">
        <w:t xml:space="preserve"> appropriate</w:t>
      </w:r>
      <w:r w:rsidR="29059555">
        <w:t xml:space="preserve"> business</w:t>
      </w:r>
      <w:r w:rsidR="5BBC6BEA">
        <w:t xml:space="preserve"> strategies</w:t>
      </w:r>
      <w:r w:rsidR="2E0B5744">
        <w:t xml:space="preserve"> to</w:t>
      </w:r>
      <w:r w:rsidR="5BBC6BEA">
        <w:t xml:space="preserve"> increase revenue. To leverage the data</w:t>
      </w:r>
      <w:r w:rsidR="352C7A41">
        <w:t xml:space="preserve"> to understand various </w:t>
      </w:r>
      <w:r w:rsidR="6AAD0CFC">
        <w:t>aspects of the business,</w:t>
      </w:r>
      <w:r w:rsidR="4D2BAE3A">
        <w:t xml:space="preserve"> in depth analysis </w:t>
      </w:r>
      <w:r w:rsidR="3B40A634">
        <w:t>of</w:t>
      </w:r>
      <w:r w:rsidR="4D2BAE3A">
        <w:t xml:space="preserve"> the customer buying </w:t>
      </w:r>
      <w:r w:rsidR="6DAAC9D9">
        <w:t>behavior</w:t>
      </w:r>
      <w:r w:rsidR="4D2BAE3A">
        <w:t xml:space="preserve">, merchandise, depth and breadth of the category plays </w:t>
      </w:r>
      <w:r w:rsidR="6D0D990F">
        <w:t>a significant role</w:t>
      </w:r>
      <w:r w:rsidR="4FEF4CFB">
        <w:t>.</w:t>
      </w:r>
      <w:r w:rsidR="4D2BAE3A">
        <w:t xml:space="preserve"> </w:t>
      </w:r>
      <w:r w:rsidR="3C41DA1A">
        <w:t xml:space="preserve">This has led us to choose this topic of analyzing the customer behavior </w:t>
      </w:r>
      <w:r w:rsidR="13C310C4">
        <w:t xml:space="preserve">for e-commerce </w:t>
      </w:r>
      <w:r w:rsidR="1A9318CD">
        <w:t>website</w:t>
      </w:r>
      <w:r w:rsidR="3E6EF003">
        <w:t xml:space="preserve"> and come up with insights on the key aspects of the business.</w:t>
      </w:r>
    </w:p>
    <w:p w14:paraId="7C77E71A" w14:textId="77777777" w:rsidR="00AB21EE" w:rsidRDefault="00AB21EE" w:rsidP="00AB21EE">
      <w:pPr>
        <w:tabs>
          <w:tab w:val="left" w:pos="0"/>
        </w:tabs>
        <w:spacing w:line="240" w:lineRule="auto"/>
        <w:ind w:left="720"/>
      </w:pPr>
    </w:p>
    <w:p w14:paraId="1EE9D811" w14:textId="75D39614" w:rsidR="00FB6385" w:rsidRPr="005F1055" w:rsidRDefault="3CA623BF" w:rsidP="7AD3A1A4">
      <w:pPr>
        <w:tabs>
          <w:tab w:val="left" w:pos="540"/>
        </w:tabs>
        <w:spacing w:line="240" w:lineRule="auto"/>
        <w:rPr>
          <w:b/>
          <w:bCs/>
        </w:rPr>
      </w:pPr>
      <w:r w:rsidRPr="7AD3A1A4">
        <w:rPr>
          <w:b/>
          <w:bCs/>
        </w:rPr>
        <w:t>1.3</w:t>
      </w:r>
      <w:r w:rsidR="00220786">
        <w:tab/>
      </w:r>
      <w:r w:rsidR="00220786">
        <w:tab/>
      </w:r>
      <w:r w:rsidR="00220786" w:rsidRPr="7AD3A1A4">
        <w:rPr>
          <w:b/>
          <w:bCs/>
        </w:rPr>
        <w:t>Data Description</w:t>
      </w:r>
    </w:p>
    <w:p w14:paraId="235A3E7A" w14:textId="44B7388C" w:rsidR="7AD3A1A4" w:rsidRDefault="7AD3A1A4" w:rsidP="7AD3A1A4">
      <w:pPr>
        <w:tabs>
          <w:tab w:val="left" w:pos="540"/>
        </w:tabs>
        <w:spacing w:line="240" w:lineRule="auto"/>
        <w:rPr>
          <w:b/>
          <w:bCs/>
          <w:szCs w:val="24"/>
        </w:rPr>
      </w:pPr>
    </w:p>
    <w:p w14:paraId="0C12D554" w14:textId="77777777" w:rsidR="00AB21EE" w:rsidRDefault="00220786" w:rsidP="30EECDC3">
      <w:pPr>
        <w:spacing w:line="240" w:lineRule="auto"/>
        <w:jc w:val="both"/>
      </w:pPr>
      <w:r>
        <w:t>In this project, we chose a dataset from a Multicategory e-commerce store (Source: Kaggle). The dataset comprised of 285 million rows of users shopping activity from Oct 2019 – April 2020. The size of the available data is 30GB, but we used 15GB of it. The data consists of columns describing product, product category, brand, price, user details, user session details, type of event- view, add to cart and purchase.   </w:t>
      </w:r>
    </w:p>
    <w:p w14:paraId="498EA020" w14:textId="77777777" w:rsidR="0093495D" w:rsidRPr="001B56AC" w:rsidRDefault="0093495D" w:rsidP="00AB21EE">
      <w:pPr>
        <w:tabs>
          <w:tab w:val="left" w:pos="0"/>
        </w:tabs>
        <w:spacing w:line="240" w:lineRule="auto"/>
      </w:pPr>
    </w:p>
    <w:p w14:paraId="7FA1D6B2" w14:textId="3E7ACAB8" w:rsidR="00FB6385" w:rsidRDefault="00FB6385" w:rsidP="7AD3A1A4">
      <w:pPr>
        <w:tabs>
          <w:tab w:val="left" w:pos="540"/>
        </w:tabs>
        <w:spacing w:line="240" w:lineRule="auto"/>
        <w:ind w:left="540" w:hanging="540"/>
        <w:rPr>
          <w:b/>
          <w:bCs/>
        </w:rPr>
      </w:pPr>
      <w:bookmarkStart w:id="13" w:name="_Hlk90309187"/>
      <w:r w:rsidRPr="7AD3A1A4">
        <w:rPr>
          <w:b/>
          <w:bCs/>
        </w:rPr>
        <w:t>1.</w:t>
      </w:r>
      <w:r w:rsidR="2966999F" w:rsidRPr="7AD3A1A4">
        <w:rPr>
          <w:b/>
          <w:bCs/>
        </w:rPr>
        <w:t>4.</w:t>
      </w:r>
      <w:r>
        <w:tab/>
      </w:r>
      <w:r>
        <w:tab/>
      </w:r>
      <w:r w:rsidRPr="7AD3A1A4">
        <w:rPr>
          <w:b/>
          <w:bCs/>
        </w:rPr>
        <w:t>Project results and expected deliverables</w:t>
      </w:r>
      <w:r>
        <w:br/>
      </w:r>
    </w:p>
    <w:bookmarkEnd w:id="13"/>
    <w:p w14:paraId="34AD9529" w14:textId="03C0F42E" w:rsidR="0093495D" w:rsidRPr="00032D11" w:rsidRDefault="006D0A71" w:rsidP="000A1ADB">
      <w:pPr>
        <w:pStyle w:val="IndentedParagraph"/>
      </w:pPr>
      <w:r>
        <w:rPr>
          <w:noProof/>
        </w:rPr>
        <w:pict w14:anchorId="24B67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291.85pt;height:131.75pt;mso-width-percent:0;mso-height-percent:0;mso-width-percent:0;mso-height-percent:0">
            <v:imagedata r:id="rId19" o:title="7C8FAB44"/>
          </v:shape>
        </w:pict>
      </w:r>
      <w:r w:rsidR="00D62EAB">
        <w:br/>
        <w:t>Fig. 1. Deliverable</w:t>
      </w:r>
      <w:r w:rsidR="00C967E8">
        <w:t>s</w:t>
      </w:r>
    </w:p>
    <w:p w14:paraId="02401DA4" w14:textId="77777777" w:rsidR="00FB6385" w:rsidRPr="00032D11" w:rsidRDefault="00FB6385" w:rsidP="00032D11">
      <w:pPr>
        <w:pStyle w:val="Heading1"/>
        <w:numPr>
          <w:ilvl w:val="0"/>
          <w:numId w:val="0"/>
        </w:numPr>
      </w:pPr>
      <w:bookmarkStart w:id="14" w:name="_Toc514076614"/>
      <w:bookmarkStart w:id="15" w:name="_Toc514076765"/>
      <w:bookmarkStart w:id="16" w:name="_Toc514077514"/>
      <w:bookmarkStart w:id="17" w:name="_Toc514571589"/>
      <w:bookmarkStart w:id="18" w:name="_Toc514594337"/>
      <w:bookmarkStart w:id="19" w:name="_Toc247297011"/>
      <w:r w:rsidRPr="00032D11">
        <w:lastRenderedPageBreak/>
        <w:t>Chapter 2</w:t>
      </w:r>
      <w:r w:rsidRPr="00032D11">
        <w:tab/>
      </w:r>
      <w:r w:rsidR="00D62EAB">
        <w:t>Architecture and High-Level Design</w:t>
      </w:r>
    </w:p>
    <w:p w14:paraId="70BDC496" w14:textId="77777777" w:rsidR="00FB6385" w:rsidRPr="0074546B" w:rsidRDefault="00FB6385" w:rsidP="0093495D">
      <w:pPr>
        <w:pStyle w:val="IndentedParagraph"/>
      </w:pPr>
    </w:p>
    <w:p w14:paraId="5E66AF92" w14:textId="7FD645EC" w:rsidR="00D62EAB" w:rsidRDefault="00D62EAB" w:rsidP="7AD3A1A4">
      <w:pPr>
        <w:numPr>
          <w:ilvl w:val="1"/>
          <w:numId w:val="12"/>
        </w:numPr>
        <w:tabs>
          <w:tab w:val="left" w:pos="540"/>
        </w:tabs>
        <w:spacing w:line="240" w:lineRule="auto"/>
        <w:ind w:left="0" w:firstLine="0"/>
        <w:rPr>
          <w:b/>
          <w:bCs/>
        </w:rPr>
      </w:pPr>
      <w:r w:rsidRPr="7AD3A1A4">
        <w:rPr>
          <w:b/>
          <w:bCs/>
        </w:rPr>
        <w:t>E</w:t>
      </w:r>
      <w:r w:rsidR="00334F5A" w:rsidRPr="7AD3A1A4">
        <w:rPr>
          <w:b/>
          <w:bCs/>
        </w:rPr>
        <w:t>LT</w:t>
      </w:r>
      <w:r w:rsidRPr="7AD3A1A4">
        <w:rPr>
          <w:b/>
          <w:bCs/>
        </w:rPr>
        <w:t xml:space="preserve"> Pipeline</w:t>
      </w:r>
    </w:p>
    <w:p w14:paraId="1B0293A5" w14:textId="1CF2C7B4" w:rsidR="7AD3A1A4" w:rsidRDefault="7AD3A1A4" w:rsidP="7AD3A1A4">
      <w:pPr>
        <w:tabs>
          <w:tab w:val="left" w:pos="540"/>
        </w:tabs>
        <w:spacing w:line="240" w:lineRule="auto"/>
        <w:rPr>
          <w:b/>
          <w:bCs/>
          <w:szCs w:val="24"/>
        </w:rPr>
      </w:pPr>
    </w:p>
    <w:p w14:paraId="15D40B9A" w14:textId="77777777" w:rsidR="00FB6385" w:rsidRDefault="00363BCE" w:rsidP="00AB21EE">
      <w:pPr>
        <w:tabs>
          <w:tab w:val="left" w:pos="540"/>
        </w:tabs>
        <w:spacing w:line="240" w:lineRule="auto"/>
      </w:pPr>
      <w:r>
        <w:t xml:space="preserve">The following was the ETL pipeline architecture followed to carry out analysis on the selected dataset. </w:t>
      </w:r>
    </w:p>
    <w:p w14:paraId="02CDC527" w14:textId="77777777" w:rsidR="00363BCE" w:rsidRDefault="006D0A71" w:rsidP="00363BCE">
      <w:pPr>
        <w:tabs>
          <w:tab w:val="left" w:pos="540"/>
        </w:tabs>
        <w:spacing w:line="240" w:lineRule="auto"/>
        <w:jc w:val="center"/>
      </w:pPr>
      <w:r>
        <w:rPr>
          <w:noProof/>
        </w:rPr>
        <w:pict w14:anchorId="071E60F8">
          <v:shape id="_x0000_i1045" type="#_x0000_t75" alt="" style="width:294.15pt;height:200.7pt;mso-width-percent:0;mso-height-percent:0;mso-width-percent:0;mso-height-percent:0">
            <v:imagedata r:id="rId20" o:title="6F5DE5F2"/>
          </v:shape>
        </w:pict>
      </w:r>
      <w:r w:rsidR="00363BCE">
        <w:t>.</w:t>
      </w:r>
    </w:p>
    <w:p w14:paraId="2B11111B" w14:textId="51BB4CE9" w:rsidR="00363BCE" w:rsidRDefault="00363BCE" w:rsidP="7BAF662F">
      <w:pPr>
        <w:tabs>
          <w:tab w:val="left" w:pos="540"/>
        </w:tabs>
        <w:spacing w:line="240" w:lineRule="auto"/>
        <w:jc w:val="center"/>
        <w:rPr>
          <w:b/>
          <w:bCs/>
        </w:rPr>
      </w:pPr>
      <w:r w:rsidRPr="7BAF662F">
        <w:rPr>
          <w:b/>
          <w:bCs/>
        </w:rPr>
        <w:t>Fig. 2. E</w:t>
      </w:r>
      <w:r w:rsidR="239A8452" w:rsidRPr="7BAF662F">
        <w:rPr>
          <w:b/>
          <w:bCs/>
        </w:rPr>
        <w:t>LT</w:t>
      </w:r>
      <w:r w:rsidRPr="7BAF662F">
        <w:rPr>
          <w:b/>
          <w:bCs/>
        </w:rPr>
        <w:t xml:space="preserve"> Pipeline</w:t>
      </w:r>
    </w:p>
    <w:p w14:paraId="48CA0B88" w14:textId="77777777" w:rsidR="00363BCE" w:rsidRPr="00363BCE" w:rsidRDefault="00363BCE" w:rsidP="00363BCE">
      <w:pPr>
        <w:tabs>
          <w:tab w:val="left" w:pos="540"/>
        </w:tabs>
        <w:spacing w:line="240" w:lineRule="auto"/>
        <w:jc w:val="center"/>
        <w:rPr>
          <w:b/>
          <w:bCs/>
          <w:szCs w:val="24"/>
        </w:rPr>
      </w:pPr>
    </w:p>
    <w:p w14:paraId="0A293F45" w14:textId="77777777" w:rsidR="00FB6385" w:rsidRPr="00841C8F" w:rsidRDefault="00FB6385" w:rsidP="00AB21EE">
      <w:pPr>
        <w:tabs>
          <w:tab w:val="left" w:pos="540"/>
        </w:tabs>
        <w:spacing w:line="240" w:lineRule="auto"/>
        <w:ind w:left="360"/>
        <w:rPr>
          <w:bCs/>
        </w:rPr>
      </w:pPr>
    </w:p>
    <w:p w14:paraId="4760EB37" w14:textId="0AF0D4C3" w:rsidR="00363BCE" w:rsidRDefault="00363BCE" w:rsidP="7AD3A1A4">
      <w:pPr>
        <w:numPr>
          <w:ilvl w:val="1"/>
          <w:numId w:val="12"/>
        </w:numPr>
        <w:tabs>
          <w:tab w:val="left" w:pos="540"/>
        </w:tabs>
        <w:spacing w:line="240" w:lineRule="auto"/>
        <w:ind w:left="0" w:firstLine="0"/>
        <w:rPr>
          <w:rFonts w:eastAsia="Times New Roman"/>
          <w:b/>
          <w:bCs/>
          <w:szCs w:val="24"/>
        </w:rPr>
      </w:pPr>
      <w:r w:rsidRPr="7AD3A1A4">
        <w:rPr>
          <w:b/>
          <w:bCs/>
        </w:rPr>
        <w:t>Description</w:t>
      </w:r>
    </w:p>
    <w:p w14:paraId="0B455EA8" w14:textId="38003747" w:rsidR="7AD3A1A4" w:rsidRDefault="7AD3A1A4" w:rsidP="7AD3A1A4">
      <w:pPr>
        <w:tabs>
          <w:tab w:val="left" w:pos="540"/>
        </w:tabs>
        <w:spacing w:line="240" w:lineRule="auto"/>
        <w:rPr>
          <w:b/>
          <w:bCs/>
          <w:szCs w:val="24"/>
        </w:rPr>
      </w:pPr>
    </w:p>
    <w:p w14:paraId="4CA28203" w14:textId="7CD12ABC" w:rsidR="00363BCE" w:rsidRPr="00363BCE" w:rsidRDefault="00363BCE" w:rsidP="7AD3A1A4">
      <w:pPr>
        <w:tabs>
          <w:tab w:val="left" w:pos="540"/>
        </w:tabs>
        <w:spacing w:line="240" w:lineRule="auto"/>
      </w:pPr>
      <w:r>
        <w:t xml:space="preserve">We used IAM access for the project. We used one of the public data from Kaggle. The data was available in csv format. This data was uploaded to S3 bucket. The data from S3 was then fetched into Snowflake for ELT. Data was transformed </w:t>
      </w:r>
      <w:r w:rsidR="2E8D5DF5">
        <w:t>into</w:t>
      </w:r>
      <w:r>
        <w:t xml:space="preserve"> Snowflake. The transformed data was uploaded back into S3 in CSV format</w:t>
      </w:r>
      <w:r w:rsidR="79A1E478">
        <w:t xml:space="preserve">. </w:t>
      </w:r>
    </w:p>
    <w:p w14:paraId="1162946B" w14:textId="77777777" w:rsidR="00363BCE" w:rsidRPr="00363BCE" w:rsidRDefault="00363BCE" w:rsidP="00363BCE">
      <w:pPr>
        <w:tabs>
          <w:tab w:val="left" w:pos="540"/>
        </w:tabs>
        <w:spacing w:line="240" w:lineRule="auto"/>
        <w:rPr>
          <w:bCs/>
        </w:rPr>
      </w:pPr>
      <w:r w:rsidRPr="00363BCE">
        <w:rPr>
          <w:bCs/>
        </w:rPr>
        <w:t xml:space="preserve"> </w:t>
      </w:r>
    </w:p>
    <w:p w14:paraId="0DE492DC" w14:textId="77777777" w:rsidR="00363BCE" w:rsidRPr="00363BCE" w:rsidRDefault="00363BCE" w:rsidP="00363BCE">
      <w:pPr>
        <w:tabs>
          <w:tab w:val="left" w:pos="540"/>
        </w:tabs>
        <w:spacing w:line="240" w:lineRule="auto"/>
        <w:rPr>
          <w:bCs/>
        </w:rPr>
      </w:pPr>
      <w:r w:rsidRPr="00363BCE">
        <w:rPr>
          <w:bCs/>
        </w:rPr>
        <w:t xml:space="preserve">Data from S3 was uploaded into Redshift, where Redshift is our data warehouse. Chunks of data(categorical) was then unloaded from Redshift into S3. We connected Athena to S3 for querying purposes and used CloudWatch to monitor logs from Redshift and Athena.  </w:t>
      </w:r>
    </w:p>
    <w:p w14:paraId="14E2A810" w14:textId="77777777" w:rsidR="00363BCE" w:rsidRPr="00363BCE" w:rsidRDefault="00363BCE" w:rsidP="00363BCE">
      <w:pPr>
        <w:tabs>
          <w:tab w:val="left" w:pos="540"/>
        </w:tabs>
        <w:spacing w:line="240" w:lineRule="auto"/>
        <w:rPr>
          <w:bCs/>
        </w:rPr>
      </w:pPr>
      <w:r w:rsidRPr="00363BCE">
        <w:rPr>
          <w:bCs/>
        </w:rPr>
        <w:t xml:space="preserve"> </w:t>
      </w:r>
    </w:p>
    <w:p w14:paraId="565632BF" w14:textId="77777777" w:rsidR="00FB6385" w:rsidRDefault="00363BCE" w:rsidP="00363BCE">
      <w:pPr>
        <w:tabs>
          <w:tab w:val="left" w:pos="540"/>
        </w:tabs>
        <w:spacing w:line="240" w:lineRule="auto"/>
        <w:rPr>
          <w:bCs/>
        </w:rPr>
      </w:pPr>
      <w:r w:rsidRPr="00363BCE">
        <w:rPr>
          <w:bCs/>
        </w:rPr>
        <w:t>The other part of the architecture is where we are performing visualization using the data from Snowflake, here Snowflake acts as our data warehouse. We connected Snowflake to Tableau to use this transformed data for visualization. We used S3 bucket to host a static website to upload the visualizations from Tableau to a web server.</w:t>
      </w:r>
    </w:p>
    <w:p w14:paraId="43E5A76C" w14:textId="77777777" w:rsidR="00FB6385" w:rsidRPr="00841C8F" w:rsidRDefault="00FB6385" w:rsidP="00AB21EE">
      <w:pPr>
        <w:tabs>
          <w:tab w:val="left" w:pos="540"/>
        </w:tabs>
        <w:spacing w:line="240" w:lineRule="auto"/>
        <w:ind w:left="360"/>
        <w:rPr>
          <w:bCs/>
        </w:rPr>
      </w:pPr>
    </w:p>
    <w:p w14:paraId="5C54B280" w14:textId="2746E1CB" w:rsidR="00FB6385" w:rsidRDefault="0A0E4F4E" w:rsidP="00AB21EE">
      <w:pPr>
        <w:numPr>
          <w:ilvl w:val="1"/>
          <w:numId w:val="12"/>
        </w:numPr>
        <w:tabs>
          <w:tab w:val="left" w:pos="540"/>
        </w:tabs>
        <w:spacing w:line="240" w:lineRule="auto"/>
        <w:rPr>
          <w:b/>
          <w:bCs/>
        </w:rPr>
      </w:pPr>
      <w:r w:rsidRPr="7AD3A1A4">
        <w:rPr>
          <w:b/>
          <w:bCs/>
        </w:rPr>
        <w:t xml:space="preserve">  </w:t>
      </w:r>
      <w:r w:rsidR="00363BCE" w:rsidRPr="7AD3A1A4">
        <w:rPr>
          <w:b/>
          <w:bCs/>
        </w:rPr>
        <w:t>Tools Used</w:t>
      </w:r>
    </w:p>
    <w:p w14:paraId="4E8DA382" w14:textId="5BE5EA3E" w:rsidR="7AD3A1A4" w:rsidRDefault="7AD3A1A4" w:rsidP="7AD3A1A4">
      <w:pPr>
        <w:tabs>
          <w:tab w:val="left" w:pos="540"/>
        </w:tabs>
        <w:spacing w:line="240" w:lineRule="auto"/>
        <w:rPr>
          <w:b/>
          <w:bCs/>
          <w:szCs w:val="24"/>
        </w:rPr>
      </w:pPr>
    </w:p>
    <w:p w14:paraId="3850B14A" w14:textId="37836CC1" w:rsidR="00363BCE" w:rsidRPr="00363BCE" w:rsidRDefault="00363BCE" w:rsidP="7AD3A1A4">
      <w:pPr>
        <w:tabs>
          <w:tab w:val="left" w:pos="540"/>
        </w:tabs>
        <w:spacing w:line="240" w:lineRule="auto"/>
      </w:pPr>
      <w:r>
        <w:lastRenderedPageBreak/>
        <w:t>We used Snowflake for data transformation, Snowflake uses SQL and has a user-friendly interface. Also, there was no cost associated with using Snowflake as compared to Amazon Glue</w:t>
      </w:r>
      <w:r w:rsidR="1B4B500B">
        <w:t xml:space="preserve">. </w:t>
      </w:r>
    </w:p>
    <w:p w14:paraId="0AAE4717" w14:textId="77777777" w:rsidR="00363BCE" w:rsidRPr="00363BCE" w:rsidRDefault="00363BCE" w:rsidP="00363BCE">
      <w:pPr>
        <w:tabs>
          <w:tab w:val="left" w:pos="540"/>
        </w:tabs>
        <w:spacing w:line="240" w:lineRule="auto"/>
        <w:rPr>
          <w:bCs/>
        </w:rPr>
      </w:pPr>
    </w:p>
    <w:p w14:paraId="5AEA03B6" w14:textId="660E38AB" w:rsidR="00363BCE" w:rsidRPr="00363BCE" w:rsidRDefault="00363BCE" w:rsidP="7AD3A1A4">
      <w:pPr>
        <w:tabs>
          <w:tab w:val="left" w:pos="540"/>
        </w:tabs>
        <w:spacing w:line="240" w:lineRule="auto"/>
      </w:pPr>
      <w:r>
        <w:t>The visualization generated through Tableau is more appealing than compared to other tools available in the market. We could connect Tableau easily to Snowflake and there was a free desktop version available for use</w:t>
      </w:r>
      <w:r w:rsidR="2DC8D562">
        <w:t xml:space="preserve">. </w:t>
      </w:r>
    </w:p>
    <w:p w14:paraId="5E9D4C76" w14:textId="77777777" w:rsidR="00363BCE" w:rsidRPr="00363BCE" w:rsidRDefault="00363BCE" w:rsidP="00363BCE">
      <w:pPr>
        <w:tabs>
          <w:tab w:val="left" w:pos="540"/>
        </w:tabs>
        <w:spacing w:line="240" w:lineRule="auto"/>
        <w:rPr>
          <w:bCs/>
        </w:rPr>
      </w:pPr>
    </w:p>
    <w:p w14:paraId="538B218F" w14:textId="77777777" w:rsidR="00363BCE" w:rsidRDefault="00363BCE" w:rsidP="00363BCE">
      <w:pPr>
        <w:tabs>
          <w:tab w:val="left" w:pos="540"/>
        </w:tabs>
        <w:spacing w:line="240" w:lineRule="auto"/>
        <w:rPr>
          <w:bCs/>
        </w:rPr>
      </w:pPr>
      <w:r w:rsidRPr="00363BCE">
        <w:rPr>
          <w:bCs/>
        </w:rPr>
        <w:t xml:space="preserve">We used AWS Athena to perform querying operations to extract meaningful data from the dataset. Performing SQL querying on a huge data warehouse containing humongous volume of data is both not cost effective as well as performance effective. Athena provides agility and flexibility in querying the data and at the same time is cost effective. </w:t>
      </w:r>
    </w:p>
    <w:p w14:paraId="7CABA093" w14:textId="4E25EF8C" w:rsidR="00363BCE" w:rsidRDefault="00363BCE" w:rsidP="7AD3A1A4">
      <w:pPr>
        <w:tabs>
          <w:tab w:val="left" w:pos="540"/>
        </w:tabs>
        <w:spacing w:line="240" w:lineRule="auto"/>
        <w:rPr>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6"/>
        <w:gridCol w:w="4330"/>
      </w:tblGrid>
      <w:tr w:rsidR="00363BCE" w:rsidRPr="00363BCE" w14:paraId="6B66A23D" w14:textId="77777777" w:rsidTr="00363BCE">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5F3C329E" w14:textId="77777777" w:rsidR="00363BCE" w:rsidRPr="00363BCE" w:rsidRDefault="00363BCE" w:rsidP="00363BCE">
            <w:pPr>
              <w:spacing w:line="240" w:lineRule="auto"/>
              <w:jc w:val="center"/>
              <w:textAlignment w:val="baseline"/>
              <w:rPr>
                <w:b/>
              </w:rPr>
            </w:pPr>
            <w:r w:rsidRPr="00363BCE">
              <w:rPr>
                <w:b/>
              </w:rPr>
              <w:t>Name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236EC41F" w14:textId="77777777" w:rsidR="00363BCE" w:rsidRPr="00363BCE" w:rsidRDefault="00363BCE" w:rsidP="00363BCE">
            <w:pPr>
              <w:spacing w:line="240" w:lineRule="auto"/>
              <w:jc w:val="center"/>
              <w:textAlignment w:val="baseline"/>
              <w:rPr>
                <w:b/>
              </w:rPr>
            </w:pPr>
            <w:r w:rsidRPr="00363BCE">
              <w:rPr>
                <w:b/>
              </w:rPr>
              <w:t>Usage </w:t>
            </w:r>
          </w:p>
        </w:tc>
      </w:tr>
      <w:tr w:rsidR="00363BCE" w:rsidRPr="00363BCE" w14:paraId="1B796D5C" w14:textId="77777777" w:rsidTr="00363BCE">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5B6AFB37" w14:textId="77777777" w:rsidR="00363BCE" w:rsidRPr="00363BCE" w:rsidRDefault="00363BCE" w:rsidP="00363BCE">
            <w:pPr>
              <w:spacing w:line="240" w:lineRule="auto"/>
              <w:textAlignment w:val="baseline"/>
              <w:rPr>
                <w:bCs/>
              </w:rPr>
            </w:pPr>
            <w:r w:rsidRPr="00363BCE">
              <w:rPr>
                <w:bCs/>
              </w:rPr>
              <w:t>Snowflake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32344CF7" w14:textId="77777777" w:rsidR="00363BCE" w:rsidRPr="00363BCE" w:rsidRDefault="00363BCE" w:rsidP="00363BCE">
            <w:pPr>
              <w:spacing w:line="240" w:lineRule="auto"/>
              <w:textAlignment w:val="baseline"/>
              <w:rPr>
                <w:bCs/>
              </w:rPr>
            </w:pPr>
            <w:r w:rsidRPr="00363BCE">
              <w:rPr>
                <w:bCs/>
              </w:rPr>
              <w:t>Data Loading and Transformation </w:t>
            </w:r>
          </w:p>
        </w:tc>
      </w:tr>
      <w:tr w:rsidR="00363BCE" w:rsidRPr="00363BCE" w14:paraId="38459A67" w14:textId="77777777" w:rsidTr="00363BCE">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1C651CCB" w14:textId="77777777" w:rsidR="00363BCE" w:rsidRPr="00363BCE" w:rsidRDefault="00363BCE" w:rsidP="00363BCE">
            <w:pPr>
              <w:spacing w:line="240" w:lineRule="auto"/>
              <w:textAlignment w:val="baseline"/>
              <w:rPr>
                <w:bCs/>
              </w:rPr>
            </w:pPr>
            <w:r w:rsidRPr="00363BCE">
              <w:rPr>
                <w:bCs/>
              </w:rPr>
              <w:t>Tableau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6E0E5E53" w14:textId="77777777" w:rsidR="00363BCE" w:rsidRPr="00363BCE" w:rsidRDefault="00363BCE" w:rsidP="00363BCE">
            <w:pPr>
              <w:spacing w:line="240" w:lineRule="auto"/>
              <w:textAlignment w:val="baseline"/>
              <w:rPr>
                <w:bCs/>
              </w:rPr>
            </w:pPr>
            <w:r w:rsidRPr="00363BCE">
              <w:rPr>
                <w:bCs/>
              </w:rPr>
              <w:t>Data Visualization </w:t>
            </w:r>
          </w:p>
        </w:tc>
      </w:tr>
      <w:tr w:rsidR="00363BCE" w:rsidRPr="00363BCE" w14:paraId="1E609838" w14:textId="77777777" w:rsidTr="00363BCE">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1412BD2" w14:textId="77777777" w:rsidR="00363BCE" w:rsidRPr="00363BCE" w:rsidRDefault="00363BCE" w:rsidP="00363BCE">
            <w:pPr>
              <w:spacing w:line="240" w:lineRule="auto"/>
              <w:textAlignment w:val="baseline"/>
              <w:rPr>
                <w:bCs/>
              </w:rPr>
            </w:pPr>
            <w:r w:rsidRPr="00363BCE">
              <w:rPr>
                <w:bCs/>
              </w:rPr>
              <w:t>AWS Athena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1C3AFF4B" w14:textId="77777777" w:rsidR="00363BCE" w:rsidRPr="00363BCE" w:rsidRDefault="00363BCE" w:rsidP="00363BCE">
            <w:pPr>
              <w:spacing w:line="240" w:lineRule="auto"/>
              <w:textAlignment w:val="baseline"/>
              <w:rPr>
                <w:bCs/>
              </w:rPr>
            </w:pPr>
            <w:r w:rsidRPr="00363BCE">
              <w:rPr>
                <w:bCs/>
              </w:rPr>
              <w:t>Analytical Queries </w:t>
            </w:r>
          </w:p>
        </w:tc>
      </w:tr>
      <w:tr w:rsidR="00363BCE" w:rsidRPr="00363BCE" w14:paraId="14D67275" w14:textId="77777777" w:rsidTr="00363BCE">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7ABC6A1E" w14:textId="77777777" w:rsidR="00363BCE" w:rsidRPr="00363BCE" w:rsidRDefault="00363BCE" w:rsidP="00363BCE">
            <w:pPr>
              <w:spacing w:line="240" w:lineRule="auto"/>
              <w:textAlignment w:val="baseline"/>
              <w:rPr>
                <w:bCs/>
              </w:rPr>
            </w:pPr>
            <w:r w:rsidRPr="00363BCE">
              <w:rPr>
                <w:bCs/>
              </w:rPr>
              <w:t>AWS Redshift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293FEF92" w14:textId="77777777" w:rsidR="00363BCE" w:rsidRPr="00363BCE" w:rsidRDefault="00363BCE" w:rsidP="00363BCE">
            <w:pPr>
              <w:spacing w:line="240" w:lineRule="auto"/>
              <w:textAlignment w:val="baseline"/>
              <w:rPr>
                <w:bCs/>
              </w:rPr>
            </w:pPr>
            <w:r w:rsidRPr="00363BCE">
              <w:rPr>
                <w:bCs/>
              </w:rPr>
              <w:t>Data Loading </w:t>
            </w:r>
          </w:p>
        </w:tc>
      </w:tr>
    </w:tbl>
    <w:p w14:paraId="01F1B1BF" w14:textId="77777777" w:rsidR="00363BCE" w:rsidRPr="00363BCE" w:rsidRDefault="00363BCE" w:rsidP="00363BCE">
      <w:pPr>
        <w:tabs>
          <w:tab w:val="left" w:pos="540"/>
        </w:tabs>
        <w:spacing w:line="240" w:lineRule="auto"/>
        <w:rPr>
          <w:bCs/>
        </w:rPr>
      </w:pPr>
    </w:p>
    <w:p w14:paraId="20C0C23F" w14:textId="4C4B0849" w:rsidR="00FB6385" w:rsidRPr="006D0A71" w:rsidRDefault="00FB6385" w:rsidP="7AD3A1A4">
      <w:pPr>
        <w:pStyle w:val="Heading1"/>
        <w:numPr>
          <w:ilvl w:val="0"/>
          <w:numId w:val="0"/>
        </w:numPr>
        <w:spacing w:line="480" w:lineRule="auto"/>
        <w:rPr>
          <w:color w:val="000000"/>
        </w:rPr>
      </w:pPr>
      <w:r w:rsidRPr="006D0A71">
        <w:rPr>
          <w:color w:val="000000"/>
        </w:rPr>
        <w:lastRenderedPageBreak/>
        <w:t>Chapter 3</w:t>
      </w:r>
      <w:r>
        <w:tab/>
      </w:r>
      <w:r w:rsidR="00363BCE" w:rsidRPr="006D0A71">
        <w:rPr>
          <w:color w:val="000000"/>
        </w:rPr>
        <w:t>Development Process</w:t>
      </w:r>
    </w:p>
    <w:p w14:paraId="228E1EC9" w14:textId="77777777" w:rsidR="00FB6385" w:rsidRDefault="00FB6385" w:rsidP="00FB6385">
      <w:pPr>
        <w:tabs>
          <w:tab w:val="left" w:pos="540"/>
        </w:tabs>
        <w:spacing w:line="240" w:lineRule="auto"/>
      </w:pPr>
      <w:r w:rsidRPr="30EECDC3">
        <w:rPr>
          <w:b/>
          <w:bCs/>
        </w:rPr>
        <w:t>3.1.</w:t>
      </w:r>
      <w:r>
        <w:tab/>
      </w:r>
      <w:r w:rsidR="00363BCE" w:rsidRPr="30EECDC3">
        <w:rPr>
          <w:b/>
          <w:bCs/>
        </w:rPr>
        <w:t>Data Loading and Transformation</w:t>
      </w:r>
    </w:p>
    <w:p w14:paraId="77D9B671" w14:textId="168C6879" w:rsidR="00FB6385" w:rsidRDefault="00FB6385" w:rsidP="30EECDC3">
      <w:pPr>
        <w:tabs>
          <w:tab w:val="left" w:pos="540"/>
        </w:tabs>
        <w:spacing w:line="240" w:lineRule="auto"/>
        <w:rPr>
          <w:b/>
          <w:bCs/>
          <w:szCs w:val="24"/>
        </w:rPr>
      </w:pPr>
    </w:p>
    <w:p w14:paraId="05E85513" w14:textId="4A01E439" w:rsidR="00FB6385" w:rsidRDefault="07B5B04B" w:rsidP="30EECDC3">
      <w:pPr>
        <w:spacing w:line="240" w:lineRule="auto"/>
      </w:pPr>
      <w:r w:rsidRPr="30EECDC3">
        <w:rPr>
          <w:szCs w:val="24"/>
        </w:rPr>
        <w:t xml:space="preserve">We performed Exploratory Data Analysis and ELT on the dataset which consisted of removing/replacing missing values, removing duplicates, handling outliers, handling correlated columns. </w:t>
      </w:r>
    </w:p>
    <w:p w14:paraId="413FD857" w14:textId="4A01E439" w:rsidR="00FB6385" w:rsidRDefault="00363BCE" w:rsidP="30EECDC3">
      <w:pPr>
        <w:spacing w:line="240" w:lineRule="auto"/>
      </w:pPr>
      <w:r>
        <w:t xml:space="preserve">After carefully analyzing the dataset the following cleaning and transformation were made to the dataset:  </w:t>
      </w:r>
    </w:p>
    <w:p w14:paraId="495B5AD8" w14:textId="04529CF0" w:rsidR="00363BCE" w:rsidRPr="00E76D60" w:rsidRDefault="00363BCE" w:rsidP="7AD3A1A4">
      <w:pPr>
        <w:numPr>
          <w:ilvl w:val="0"/>
          <w:numId w:val="28"/>
        </w:numPr>
        <w:tabs>
          <w:tab w:val="left" w:pos="540"/>
        </w:tabs>
        <w:spacing w:line="240" w:lineRule="auto"/>
      </w:pPr>
      <w:r>
        <w:t xml:space="preserve">The </w:t>
      </w:r>
      <w:proofErr w:type="spellStart"/>
      <w:r>
        <w:t>event_time</w:t>
      </w:r>
      <w:proofErr w:type="spellEnd"/>
      <w:r>
        <w:t xml:space="preserve"> column had a timestamp for the events but had ‘UTC’ with the timestamp so that needed to be dropped for it to be changed to the timestamp datatype</w:t>
      </w:r>
      <w:r w:rsidR="68A6C3F8">
        <w:t xml:space="preserve">. </w:t>
      </w:r>
    </w:p>
    <w:p w14:paraId="50B8F71F" w14:textId="77777777" w:rsidR="00363BCE" w:rsidRPr="00E76D60" w:rsidRDefault="00363BCE" w:rsidP="00363BCE">
      <w:pPr>
        <w:numPr>
          <w:ilvl w:val="0"/>
          <w:numId w:val="28"/>
        </w:numPr>
        <w:tabs>
          <w:tab w:val="left" w:pos="540"/>
        </w:tabs>
        <w:spacing w:line="240" w:lineRule="auto"/>
        <w:rPr>
          <w:bCs/>
        </w:rPr>
      </w:pPr>
      <w:r w:rsidRPr="00363BCE">
        <w:rPr>
          <w:bCs/>
        </w:rPr>
        <w:t xml:space="preserve">All the columns were changed to the relevant </w:t>
      </w:r>
      <w:r w:rsidR="00E76D60" w:rsidRPr="00363BCE">
        <w:rPr>
          <w:bCs/>
        </w:rPr>
        <w:t>datatypes.</w:t>
      </w:r>
      <w:r w:rsidRPr="00363BCE">
        <w:rPr>
          <w:bCs/>
        </w:rPr>
        <w:t xml:space="preserve"> </w:t>
      </w:r>
    </w:p>
    <w:p w14:paraId="62ED3441" w14:textId="77777777" w:rsidR="00363BCE" w:rsidRDefault="00363BCE" w:rsidP="00E76D60">
      <w:pPr>
        <w:numPr>
          <w:ilvl w:val="0"/>
          <w:numId w:val="28"/>
        </w:numPr>
        <w:tabs>
          <w:tab w:val="left" w:pos="540"/>
        </w:tabs>
        <w:spacing w:line="240" w:lineRule="auto"/>
        <w:rPr>
          <w:bCs/>
        </w:rPr>
      </w:pPr>
      <w:r w:rsidRPr="00363BCE">
        <w:rPr>
          <w:bCs/>
        </w:rPr>
        <w:t>Column Category was split into three new columns as the column category had main category, subcategory and the special category listed in one column with a delimiter ‘.’</w:t>
      </w:r>
      <w:r w:rsidR="00E76D60">
        <w:rPr>
          <w:bCs/>
        </w:rPr>
        <w:br/>
      </w:r>
    </w:p>
    <w:p w14:paraId="40FA9334" w14:textId="77777777" w:rsidR="00FB6385" w:rsidRDefault="006D0A71" w:rsidP="00E76D60">
      <w:pPr>
        <w:tabs>
          <w:tab w:val="left" w:pos="540"/>
        </w:tabs>
        <w:spacing w:line="240" w:lineRule="auto"/>
        <w:jc w:val="center"/>
        <w:rPr>
          <w:bCs/>
        </w:rPr>
      </w:pPr>
      <w:r>
        <w:rPr>
          <w:bCs/>
          <w:noProof/>
        </w:rPr>
        <w:pict w14:anchorId="337AC2BE">
          <v:shape id="_x0000_i1044" type="#_x0000_t75" alt="" style="width:333.2pt;height:163.15pt;mso-width-percent:0;mso-height-percent:0;mso-width-percent:0;mso-height-percent:0">
            <v:imagedata r:id="rId21" o:title="4EA92AD0"/>
          </v:shape>
        </w:pict>
      </w:r>
    </w:p>
    <w:p w14:paraId="67EE19D0" w14:textId="77777777" w:rsidR="00E76D60" w:rsidRDefault="00E76D60" w:rsidP="00E76D60">
      <w:pPr>
        <w:tabs>
          <w:tab w:val="left" w:pos="540"/>
        </w:tabs>
        <w:spacing w:line="240" w:lineRule="auto"/>
        <w:jc w:val="center"/>
        <w:rPr>
          <w:bCs/>
        </w:rPr>
      </w:pPr>
      <w:r>
        <w:rPr>
          <w:bCs/>
        </w:rPr>
        <w:t>Fig. 3. Data Transformation</w:t>
      </w:r>
    </w:p>
    <w:p w14:paraId="34613E4B" w14:textId="77777777" w:rsidR="00E76D60" w:rsidRDefault="00E76D60" w:rsidP="00FB6385">
      <w:pPr>
        <w:tabs>
          <w:tab w:val="left" w:pos="540"/>
        </w:tabs>
        <w:spacing w:line="240" w:lineRule="auto"/>
        <w:rPr>
          <w:bCs/>
        </w:rPr>
      </w:pPr>
    </w:p>
    <w:p w14:paraId="119F9525" w14:textId="77777777" w:rsidR="00E76D60" w:rsidRDefault="00E76D60" w:rsidP="00FB6385">
      <w:pPr>
        <w:tabs>
          <w:tab w:val="left" w:pos="540"/>
        </w:tabs>
        <w:spacing w:line="240" w:lineRule="auto"/>
        <w:rPr>
          <w:bCs/>
        </w:rPr>
      </w:pPr>
      <w:r w:rsidRPr="00E76D60">
        <w:rPr>
          <w:bCs/>
        </w:rPr>
        <w:t xml:space="preserve">Once the transformations were done to the data, the new table </w:t>
      </w:r>
      <w:proofErr w:type="spellStart"/>
      <w:r w:rsidRPr="00E76D60">
        <w:rPr>
          <w:bCs/>
        </w:rPr>
        <w:t>shopping_events_transformed</w:t>
      </w:r>
      <w:proofErr w:type="spellEnd"/>
      <w:r w:rsidRPr="00E76D60">
        <w:rPr>
          <w:bCs/>
        </w:rPr>
        <w:t xml:space="preserve"> was created. The figure below shows the code for shifting the transformed data back into S3 bucket so that required AWS Athena functions and queries can be performed on it.</w:t>
      </w:r>
    </w:p>
    <w:p w14:paraId="32297460" w14:textId="77777777" w:rsidR="00E76D60" w:rsidRDefault="00E76D60" w:rsidP="00FB6385">
      <w:pPr>
        <w:tabs>
          <w:tab w:val="left" w:pos="540"/>
        </w:tabs>
        <w:spacing w:line="240" w:lineRule="auto"/>
        <w:rPr>
          <w:bCs/>
        </w:rPr>
      </w:pPr>
    </w:p>
    <w:p w14:paraId="7B6248BC" w14:textId="77777777" w:rsidR="00E76D60" w:rsidRDefault="006D0A71" w:rsidP="00E76D60">
      <w:pPr>
        <w:tabs>
          <w:tab w:val="left" w:pos="540"/>
        </w:tabs>
        <w:spacing w:line="240" w:lineRule="auto"/>
        <w:jc w:val="center"/>
        <w:rPr>
          <w:bCs/>
        </w:rPr>
      </w:pPr>
      <w:r>
        <w:rPr>
          <w:bCs/>
          <w:noProof/>
        </w:rPr>
        <w:pict w14:anchorId="078DB2CB">
          <v:shape id="_x0000_i1043" type="#_x0000_t75" alt="" style="width:301pt;height:92.7pt;mso-width-percent:0;mso-height-percent:0;mso-width-percent:0;mso-height-percent:0">
            <v:imagedata r:id="rId22" o:title="C6A9695E"/>
          </v:shape>
        </w:pict>
      </w:r>
    </w:p>
    <w:p w14:paraId="048D478A" w14:textId="77777777" w:rsidR="00E76D60" w:rsidRDefault="00E76D60" w:rsidP="00E76D60">
      <w:pPr>
        <w:tabs>
          <w:tab w:val="left" w:pos="540"/>
        </w:tabs>
        <w:spacing w:line="240" w:lineRule="auto"/>
        <w:jc w:val="center"/>
        <w:rPr>
          <w:bCs/>
        </w:rPr>
      </w:pPr>
      <w:r>
        <w:rPr>
          <w:bCs/>
        </w:rPr>
        <w:t>Fig. 4. Data Transformation</w:t>
      </w:r>
    </w:p>
    <w:p w14:paraId="3AFE3AB2" w14:textId="77777777" w:rsidR="00E76D60" w:rsidRDefault="00E76D60" w:rsidP="00E76D60">
      <w:pPr>
        <w:tabs>
          <w:tab w:val="left" w:pos="540"/>
        </w:tabs>
        <w:spacing w:line="240" w:lineRule="auto"/>
        <w:rPr>
          <w:bCs/>
        </w:rPr>
      </w:pPr>
    </w:p>
    <w:p w14:paraId="461E9608" w14:textId="77777777" w:rsidR="00E76D60" w:rsidRDefault="00E76D60" w:rsidP="00FB6385">
      <w:pPr>
        <w:tabs>
          <w:tab w:val="left" w:pos="540"/>
        </w:tabs>
        <w:spacing w:line="240" w:lineRule="auto"/>
        <w:rPr>
          <w:bCs/>
        </w:rPr>
      </w:pPr>
    </w:p>
    <w:p w14:paraId="1E6E82CE" w14:textId="77777777" w:rsidR="00FB6385" w:rsidRPr="00913DDB" w:rsidRDefault="00FB6385" w:rsidP="00FB6385">
      <w:pPr>
        <w:tabs>
          <w:tab w:val="left" w:pos="540"/>
        </w:tabs>
        <w:spacing w:line="240" w:lineRule="auto"/>
        <w:rPr>
          <w:b/>
          <w:bCs/>
        </w:rPr>
      </w:pPr>
      <w:r w:rsidRPr="7AD3A1A4">
        <w:rPr>
          <w:b/>
          <w:bCs/>
        </w:rPr>
        <w:t>3.2.</w:t>
      </w:r>
      <w:r>
        <w:tab/>
      </w:r>
      <w:r w:rsidR="00E76D60" w:rsidRPr="7AD3A1A4">
        <w:rPr>
          <w:b/>
          <w:bCs/>
        </w:rPr>
        <w:t>Data Analysis</w:t>
      </w:r>
    </w:p>
    <w:p w14:paraId="7AF63DD9" w14:textId="0BA90F37" w:rsidR="7AD3A1A4" w:rsidRDefault="7AD3A1A4" w:rsidP="7AD3A1A4">
      <w:pPr>
        <w:tabs>
          <w:tab w:val="left" w:pos="540"/>
        </w:tabs>
        <w:spacing w:line="240" w:lineRule="auto"/>
        <w:rPr>
          <w:b/>
          <w:bCs/>
          <w:szCs w:val="24"/>
        </w:rPr>
      </w:pPr>
    </w:p>
    <w:p w14:paraId="109CE0C5" w14:textId="77777777" w:rsidR="00E76D60" w:rsidRPr="00E76D60" w:rsidRDefault="00E76D60" w:rsidP="00E76D60">
      <w:pPr>
        <w:tabs>
          <w:tab w:val="left" w:pos="540"/>
        </w:tabs>
        <w:spacing w:line="240" w:lineRule="auto"/>
        <w:rPr>
          <w:bCs/>
        </w:rPr>
      </w:pPr>
      <w:r w:rsidRPr="00E76D60">
        <w:rPr>
          <w:bCs/>
        </w:rPr>
        <w:t xml:space="preserve">When we use Amazon Simple Storage Service (Amazon S3) data lakes and Amazon Redshift as our data warehouse, the combination of using these two is termed as a data lake house approach. In the real-world scenario, companies deal with huge volumes of data and as we know, Amazon Redshift Spectrum does an excellent job of unifying our data lake and data warehouse.  </w:t>
      </w:r>
    </w:p>
    <w:p w14:paraId="6D67A76D" w14:textId="42806AF6" w:rsidR="00E76D60" w:rsidRPr="00E76D60" w:rsidRDefault="00E76D60" w:rsidP="7AD3A1A4">
      <w:pPr>
        <w:tabs>
          <w:tab w:val="left" w:pos="540"/>
        </w:tabs>
        <w:spacing w:line="240" w:lineRule="auto"/>
      </w:pPr>
      <w:r>
        <w:t>However, performing some SQL querying on a huge data warehouse containing humongous volume of data is both not cost effective as well as performance effective</w:t>
      </w:r>
      <w:r w:rsidR="56E967AC">
        <w:t xml:space="preserve">. </w:t>
      </w:r>
    </w:p>
    <w:p w14:paraId="3C8EF3D7" w14:textId="77777777" w:rsidR="00FB6385" w:rsidRPr="00913DDB" w:rsidRDefault="00E76D60" w:rsidP="00E76D60">
      <w:pPr>
        <w:tabs>
          <w:tab w:val="left" w:pos="540"/>
        </w:tabs>
        <w:spacing w:line="240" w:lineRule="auto"/>
        <w:rPr>
          <w:bCs/>
        </w:rPr>
      </w:pPr>
      <w:r w:rsidRPr="00E76D60">
        <w:rPr>
          <w:bCs/>
        </w:rPr>
        <w:t xml:space="preserve">Athena an interactive query service, is integrated as it is easy to use which simply points to our data in Amazon S3, defines the schema, and start querying using standard SQL. Most results are delivered within seconds, and we pay only for the queries that we run.   </w:t>
      </w:r>
    </w:p>
    <w:p w14:paraId="532D40AB" w14:textId="77777777" w:rsidR="00FB6385" w:rsidRDefault="00FB6385" w:rsidP="00FB6385">
      <w:pPr>
        <w:tabs>
          <w:tab w:val="left" w:pos="540"/>
        </w:tabs>
        <w:spacing w:line="240" w:lineRule="auto"/>
        <w:rPr>
          <w:bCs/>
        </w:rPr>
      </w:pPr>
    </w:p>
    <w:p w14:paraId="0A16B77E" w14:textId="77777777" w:rsidR="00E76D60" w:rsidRDefault="006D0A71" w:rsidP="00E76D60">
      <w:pPr>
        <w:tabs>
          <w:tab w:val="left" w:pos="540"/>
        </w:tabs>
        <w:spacing w:line="240" w:lineRule="auto"/>
        <w:jc w:val="center"/>
        <w:rPr>
          <w:bCs/>
        </w:rPr>
      </w:pPr>
      <w:r>
        <w:rPr>
          <w:bCs/>
          <w:noProof/>
        </w:rPr>
        <w:pict w14:anchorId="6210B8F6">
          <v:shape id="_x0000_i1042" type="#_x0000_t75" alt="" style="width:356.15pt;height:173.85pt;mso-width-percent:0;mso-height-percent:0;mso-width-percent:0;mso-height-percent:0">
            <v:imagedata r:id="rId23" o:title="865DBD1C"/>
          </v:shape>
        </w:pict>
      </w:r>
      <w:r w:rsidR="00E76D60">
        <w:rPr>
          <w:bCs/>
        </w:rPr>
        <w:br/>
        <w:t xml:space="preserve">Fig. 5. </w:t>
      </w:r>
      <w:r w:rsidR="0089568D">
        <w:rPr>
          <w:bCs/>
        </w:rPr>
        <w:t>Athena</w:t>
      </w:r>
    </w:p>
    <w:p w14:paraId="248A084F" w14:textId="77777777" w:rsidR="0089568D" w:rsidRDefault="0089568D" w:rsidP="00E76D60">
      <w:pPr>
        <w:tabs>
          <w:tab w:val="left" w:pos="540"/>
        </w:tabs>
        <w:spacing w:line="240" w:lineRule="auto"/>
        <w:jc w:val="center"/>
        <w:rPr>
          <w:bCs/>
        </w:rPr>
      </w:pPr>
    </w:p>
    <w:p w14:paraId="5E6D86A1" w14:textId="176D87C7" w:rsidR="0089568D" w:rsidRPr="0089568D" w:rsidRDefault="0089568D" w:rsidP="7AD3A1A4">
      <w:pPr>
        <w:tabs>
          <w:tab w:val="left" w:pos="540"/>
        </w:tabs>
        <w:spacing w:line="240" w:lineRule="auto"/>
      </w:pPr>
      <w:r>
        <w:t>We are dealing with a huge data of 15GB. Using Amazon Redshift commands, we have unloaded chunks of data from Amazon Redshift based on a pricing category (0-500,500-1000 etc.) in Parquet files. The output files are placed in S3. We used Parquet file format here since they offer reduced storage costs, and improvement in reading data when compared to other file formats</w:t>
      </w:r>
      <w:r w:rsidR="2A452203">
        <w:t xml:space="preserve">. </w:t>
      </w:r>
    </w:p>
    <w:p w14:paraId="2AD2B6B7" w14:textId="77777777" w:rsidR="0089568D" w:rsidRDefault="0089568D" w:rsidP="0089568D">
      <w:pPr>
        <w:tabs>
          <w:tab w:val="left" w:pos="540"/>
        </w:tabs>
        <w:spacing w:line="240" w:lineRule="auto"/>
        <w:rPr>
          <w:bCs/>
        </w:rPr>
      </w:pPr>
      <w:r w:rsidRPr="0089568D">
        <w:rPr>
          <w:bCs/>
        </w:rPr>
        <w:t>Using Athena query service, we have performed a few meaningful queries on the categorical pricing data. Athena is integrated, as it provides agility and flexibility in querying our data.</w:t>
      </w:r>
    </w:p>
    <w:p w14:paraId="70B8575B" w14:textId="77777777" w:rsidR="0089568D" w:rsidRDefault="0089568D" w:rsidP="0089568D">
      <w:pPr>
        <w:tabs>
          <w:tab w:val="left" w:pos="540"/>
        </w:tabs>
        <w:spacing w:line="240" w:lineRule="auto"/>
        <w:rPr>
          <w:bCs/>
        </w:rPr>
      </w:pPr>
    </w:p>
    <w:p w14:paraId="6AFC25D5" w14:textId="77777777" w:rsidR="0089568D" w:rsidRDefault="006D0A71" w:rsidP="0089568D">
      <w:pPr>
        <w:tabs>
          <w:tab w:val="left" w:pos="540"/>
        </w:tabs>
        <w:spacing w:line="240" w:lineRule="auto"/>
        <w:jc w:val="center"/>
        <w:rPr>
          <w:bCs/>
        </w:rPr>
      </w:pPr>
      <w:r>
        <w:rPr>
          <w:bCs/>
          <w:noProof/>
        </w:rPr>
        <w:lastRenderedPageBreak/>
        <w:pict w14:anchorId="36949D72">
          <v:shape id="_x0000_i1041" type="#_x0000_t75" alt="" style="width:331.65pt;height:150.9pt;mso-width-percent:0;mso-height-percent:0;mso-width-percent:0;mso-height-percent:0">
            <v:imagedata r:id="rId24" o:title="46114D8A"/>
          </v:shape>
        </w:pict>
      </w:r>
    </w:p>
    <w:p w14:paraId="66444C3F" w14:textId="77777777" w:rsidR="0089568D" w:rsidRDefault="0089568D" w:rsidP="0089568D">
      <w:pPr>
        <w:tabs>
          <w:tab w:val="left" w:pos="540"/>
        </w:tabs>
        <w:spacing w:line="240" w:lineRule="auto"/>
        <w:jc w:val="center"/>
        <w:rPr>
          <w:bCs/>
        </w:rPr>
      </w:pPr>
      <w:r>
        <w:rPr>
          <w:bCs/>
        </w:rPr>
        <w:t>Fig. 6. AWS Redshift</w:t>
      </w:r>
    </w:p>
    <w:p w14:paraId="652DEE11" w14:textId="77777777" w:rsidR="0089568D" w:rsidRDefault="0089568D" w:rsidP="0089568D">
      <w:pPr>
        <w:tabs>
          <w:tab w:val="left" w:pos="540"/>
        </w:tabs>
        <w:spacing w:line="240" w:lineRule="auto"/>
        <w:jc w:val="center"/>
        <w:rPr>
          <w:bCs/>
        </w:rPr>
      </w:pPr>
    </w:p>
    <w:p w14:paraId="2E12F292" w14:textId="77777777" w:rsidR="0089568D" w:rsidRDefault="0089568D" w:rsidP="00E76D60">
      <w:pPr>
        <w:tabs>
          <w:tab w:val="left" w:pos="540"/>
        </w:tabs>
        <w:spacing w:line="240" w:lineRule="auto"/>
        <w:jc w:val="center"/>
        <w:rPr>
          <w:bCs/>
        </w:rPr>
      </w:pPr>
    </w:p>
    <w:p w14:paraId="27F09033" w14:textId="77777777" w:rsidR="00FB6385" w:rsidRPr="00913DDB" w:rsidRDefault="00FB6385" w:rsidP="00FB6385">
      <w:pPr>
        <w:tabs>
          <w:tab w:val="left" w:pos="540"/>
        </w:tabs>
        <w:spacing w:line="240" w:lineRule="auto"/>
        <w:rPr>
          <w:b/>
          <w:bCs/>
        </w:rPr>
      </w:pPr>
      <w:r w:rsidRPr="7AD3A1A4">
        <w:rPr>
          <w:b/>
          <w:bCs/>
        </w:rPr>
        <w:t>3.3.</w:t>
      </w:r>
      <w:r>
        <w:tab/>
      </w:r>
      <w:r w:rsidR="0089568D" w:rsidRPr="7AD3A1A4">
        <w:rPr>
          <w:b/>
          <w:bCs/>
        </w:rPr>
        <w:t>Web Integration</w:t>
      </w:r>
    </w:p>
    <w:p w14:paraId="4D15C489" w14:textId="0C147121" w:rsidR="7AD3A1A4" w:rsidRDefault="7AD3A1A4" w:rsidP="7AD3A1A4">
      <w:pPr>
        <w:tabs>
          <w:tab w:val="left" w:pos="540"/>
        </w:tabs>
        <w:spacing w:line="240" w:lineRule="auto"/>
        <w:rPr>
          <w:b/>
          <w:bCs/>
          <w:szCs w:val="24"/>
        </w:rPr>
      </w:pPr>
    </w:p>
    <w:p w14:paraId="52D8C11A" w14:textId="12FE07D3" w:rsidR="0089568D" w:rsidRDefault="0089568D" w:rsidP="0089568D">
      <w:pPr>
        <w:tabs>
          <w:tab w:val="left" w:pos="540"/>
        </w:tabs>
        <w:spacing w:line="240" w:lineRule="auto"/>
      </w:pPr>
      <w:r>
        <w:t>The web integration was done using a public tableau server and hosting the website on S3 bucket</w:t>
      </w:r>
      <w:r w:rsidR="639F7E1D">
        <w:t xml:space="preserve">. </w:t>
      </w:r>
    </w:p>
    <w:p w14:paraId="6074F4B6" w14:textId="77777777" w:rsidR="00FB6385" w:rsidRDefault="0089568D" w:rsidP="0089568D">
      <w:pPr>
        <w:tabs>
          <w:tab w:val="left" w:pos="540"/>
        </w:tabs>
        <w:spacing w:line="240" w:lineRule="auto"/>
      </w:pPr>
      <w:r>
        <w:t>Data was extracted and was uploaded along with visual models to tableau public.</w:t>
      </w:r>
    </w:p>
    <w:p w14:paraId="01DCC409" w14:textId="77777777" w:rsidR="0089568D" w:rsidRDefault="0089568D" w:rsidP="0089568D">
      <w:pPr>
        <w:tabs>
          <w:tab w:val="left" w:pos="540"/>
        </w:tabs>
        <w:spacing w:line="240" w:lineRule="auto"/>
      </w:pPr>
    </w:p>
    <w:p w14:paraId="0D593F8D" w14:textId="77777777" w:rsidR="0089568D" w:rsidRDefault="006D0A71" w:rsidP="0089568D">
      <w:pPr>
        <w:tabs>
          <w:tab w:val="left" w:pos="540"/>
        </w:tabs>
        <w:spacing w:line="240" w:lineRule="auto"/>
      </w:pPr>
      <w:r>
        <w:rPr>
          <w:noProof/>
        </w:rPr>
        <w:pict w14:anchorId="7E68DD5A">
          <v:shape id="_x0000_i1040" type="#_x0000_t75" alt="" style="width:206.8pt;height:245.85pt;mso-width-percent:0;mso-height-percent:0;mso-width-percent:0;mso-height-percent:0">
            <v:imagedata r:id="rId25" o:title="D5932E28"/>
          </v:shape>
        </w:pict>
      </w:r>
      <w:r w:rsidR="0089568D" w:rsidRPr="0089568D">
        <w:t xml:space="preserve"> </w:t>
      </w:r>
      <w:r>
        <w:rPr>
          <w:noProof/>
        </w:rPr>
        <w:pict w14:anchorId="1800B5B7">
          <v:shape id="_x0000_i1039" type="#_x0000_t75" alt="" style="width:212.95pt;height:55.9pt;mso-width-percent:0;mso-height-percent:0;mso-width-percent:0;mso-height-percent:0">
            <v:imagedata r:id="rId26" o:title="93993E76"/>
          </v:shape>
        </w:pict>
      </w:r>
    </w:p>
    <w:p w14:paraId="33E7B322" w14:textId="77777777" w:rsidR="0089568D" w:rsidRDefault="0089568D" w:rsidP="0089568D">
      <w:pPr>
        <w:tabs>
          <w:tab w:val="left" w:pos="540"/>
        </w:tabs>
        <w:spacing w:line="240" w:lineRule="auto"/>
        <w:jc w:val="center"/>
      </w:pPr>
      <w:r>
        <w:t>Fig. 7. Tableau Public Extraction</w:t>
      </w:r>
    </w:p>
    <w:p w14:paraId="5ACFDE97" w14:textId="77777777" w:rsidR="0089568D" w:rsidRDefault="0089568D" w:rsidP="0089568D">
      <w:pPr>
        <w:tabs>
          <w:tab w:val="left" w:pos="540"/>
        </w:tabs>
        <w:spacing w:line="240" w:lineRule="auto"/>
        <w:jc w:val="center"/>
      </w:pPr>
    </w:p>
    <w:p w14:paraId="739B2C61" w14:textId="77777777" w:rsidR="0089568D" w:rsidRDefault="0089568D" w:rsidP="0089568D">
      <w:pPr>
        <w:tabs>
          <w:tab w:val="left" w:pos="540"/>
        </w:tabs>
        <w:spacing w:line="240" w:lineRule="auto"/>
      </w:pPr>
      <w:r w:rsidRPr="0089568D">
        <w:t>The server URL was generated from this public server and was used in the java script file of the website code as a part of linking.</w:t>
      </w:r>
    </w:p>
    <w:p w14:paraId="23028A2A" w14:textId="77777777" w:rsidR="0089568D" w:rsidRDefault="0089568D" w:rsidP="0089568D">
      <w:pPr>
        <w:tabs>
          <w:tab w:val="left" w:pos="540"/>
        </w:tabs>
        <w:spacing w:line="240" w:lineRule="auto"/>
      </w:pPr>
    </w:p>
    <w:p w14:paraId="337B29BA" w14:textId="77777777" w:rsidR="0089568D" w:rsidRDefault="006D0A71" w:rsidP="0089568D">
      <w:pPr>
        <w:tabs>
          <w:tab w:val="left" w:pos="540"/>
        </w:tabs>
        <w:spacing w:line="240" w:lineRule="auto"/>
      </w:pPr>
      <w:r>
        <w:rPr>
          <w:noProof/>
        </w:rPr>
        <w:lastRenderedPageBreak/>
        <w:pict w14:anchorId="6E47F63C">
          <v:shape id="_x0000_i1038" type="#_x0000_t75" alt="" style="width:232.85pt;height:201.45pt;mso-width-percent:0;mso-height-percent:0;mso-width-percent:0;mso-height-percent:0">
            <v:imagedata r:id="rId27" o:title="C68609F4"/>
          </v:shape>
        </w:pict>
      </w:r>
      <w:r w:rsidR="0089568D" w:rsidRPr="0089568D">
        <w:t xml:space="preserve"> </w:t>
      </w:r>
    </w:p>
    <w:p w14:paraId="16FC8E74" w14:textId="77777777" w:rsidR="0089568D" w:rsidRDefault="006D0A71" w:rsidP="0089568D">
      <w:pPr>
        <w:tabs>
          <w:tab w:val="left" w:pos="540"/>
        </w:tabs>
        <w:spacing w:line="240" w:lineRule="auto"/>
      </w:pPr>
      <w:r>
        <w:rPr>
          <w:noProof/>
        </w:rPr>
        <w:pict w14:anchorId="59BE43F2">
          <v:shape id="_x0000_i1037" type="#_x0000_t75" alt="" style="width:353.85pt;height:58.2pt;mso-width-percent:0;mso-height-percent:0;mso-width-percent:0;mso-height-percent:0">
            <v:imagedata r:id="rId28" o:title="5389A822"/>
          </v:shape>
        </w:pict>
      </w:r>
    </w:p>
    <w:p w14:paraId="71F1AF5C" w14:textId="77777777" w:rsidR="0089568D" w:rsidRDefault="0089568D" w:rsidP="0089568D">
      <w:pPr>
        <w:tabs>
          <w:tab w:val="left" w:pos="540"/>
        </w:tabs>
        <w:spacing w:line="240" w:lineRule="auto"/>
        <w:jc w:val="center"/>
      </w:pPr>
      <w:r>
        <w:t>Fig. 8. Web Integration</w:t>
      </w:r>
    </w:p>
    <w:p w14:paraId="5FE1579A" w14:textId="77777777" w:rsidR="0089568D" w:rsidRDefault="0089568D" w:rsidP="0089568D">
      <w:pPr>
        <w:tabs>
          <w:tab w:val="left" w:pos="540"/>
        </w:tabs>
        <w:spacing w:line="240" w:lineRule="auto"/>
        <w:jc w:val="center"/>
      </w:pPr>
    </w:p>
    <w:p w14:paraId="62EAA076" w14:textId="77777777" w:rsidR="0089568D" w:rsidRDefault="0089568D" w:rsidP="0089568D">
      <w:pPr>
        <w:tabs>
          <w:tab w:val="left" w:pos="540"/>
        </w:tabs>
        <w:spacing w:line="240" w:lineRule="auto"/>
      </w:pPr>
      <w:r w:rsidRPr="0089568D">
        <w:t>This website code was then hosted on S3 bucket.</w:t>
      </w:r>
    </w:p>
    <w:p w14:paraId="5E1AAFD3" w14:textId="77777777" w:rsidR="0089568D" w:rsidRDefault="006D0A71" w:rsidP="0089568D">
      <w:pPr>
        <w:tabs>
          <w:tab w:val="left" w:pos="540"/>
        </w:tabs>
        <w:spacing w:line="240" w:lineRule="auto"/>
      </w:pPr>
      <w:r>
        <w:rPr>
          <w:noProof/>
        </w:rPr>
        <w:pict w14:anchorId="73418755">
          <v:shape id="_x0000_i1036" type="#_x0000_t75" alt="" style="width:365.35pt;height:160.1pt;mso-width-percent:0;mso-height-percent:0;mso-width-percent:0;mso-height-percent:0">
            <v:imagedata r:id="rId29" o:title="73D59C80"/>
          </v:shape>
        </w:pict>
      </w:r>
      <w:r w:rsidR="000908F0">
        <w:br/>
      </w:r>
      <w:r>
        <w:rPr>
          <w:noProof/>
        </w:rPr>
        <w:pict w14:anchorId="33F1C1B7">
          <v:shape id="_x0000_i1035" type="#_x0000_t75" alt="" style="width:365.35pt;height:1in;mso-width-percent:0;mso-height-percent:0;mso-width-percent:0;mso-height-percent:0">
            <v:imagedata r:id="rId30" o:title="F85BB68E"/>
          </v:shape>
        </w:pict>
      </w:r>
    </w:p>
    <w:p w14:paraId="40D80D24" w14:textId="77777777" w:rsidR="000908F0" w:rsidRDefault="006D0A71" w:rsidP="0089568D">
      <w:pPr>
        <w:tabs>
          <w:tab w:val="left" w:pos="540"/>
        </w:tabs>
        <w:spacing w:line="240" w:lineRule="auto"/>
      </w:pPr>
      <w:r>
        <w:rPr>
          <w:noProof/>
        </w:rPr>
        <w:lastRenderedPageBreak/>
        <w:pict w14:anchorId="5CA14A71">
          <v:shape id="_x0000_i1034" type="#_x0000_t75" alt="" style="width:399.85pt;height:202.2pt;mso-width-percent:0;mso-height-percent:0;mso-width-percent:0;mso-height-percent:0">
            <v:imagedata r:id="rId31" o:title="9B4FF1CC"/>
          </v:shape>
        </w:pict>
      </w:r>
    </w:p>
    <w:p w14:paraId="3B7CEF9A" w14:textId="11BE15A0" w:rsidR="000908F0" w:rsidRDefault="000908F0" w:rsidP="000908F0">
      <w:pPr>
        <w:tabs>
          <w:tab w:val="left" w:pos="540"/>
        </w:tabs>
        <w:spacing w:line="240" w:lineRule="auto"/>
        <w:jc w:val="center"/>
      </w:pPr>
      <w:r>
        <w:t>Fig. 9. Website</w:t>
      </w:r>
    </w:p>
    <w:p w14:paraId="445060A9" w14:textId="77777777" w:rsidR="00D60E59" w:rsidRPr="0089568D" w:rsidRDefault="00D60E59" w:rsidP="000908F0">
      <w:pPr>
        <w:tabs>
          <w:tab w:val="left" w:pos="540"/>
        </w:tabs>
        <w:spacing w:line="240" w:lineRule="auto"/>
        <w:jc w:val="center"/>
      </w:pPr>
    </w:p>
    <w:p w14:paraId="4300B266" w14:textId="489EE729" w:rsidR="00FB6385" w:rsidRPr="00D60E59" w:rsidRDefault="5294AAD1" w:rsidP="7AD3A1A4">
      <w:pPr>
        <w:tabs>
          <w:tab w:val="left" w:pos="540"/>
        </w:tabs>
        <w:spacing w:line="240" w:lineRule="auto"/>
        <w:rPr>
          <w:rFonts w:eastAsia="Times New Roman"/>
          <w:szCs w:val="24"/>
        </w:rPr>
      </w:pPr>
      <w:r w:rsidRPr="00D60E59">
        <w:rPr>
          <w:rFonts w:eastAsia="Times New Roman"/>
          <w:b/>
          <w:bCs/>
          <w:szCs w:val="24"/>
        </w:rPr>
        <w:t>Static Website</w:t>
      </w:r>
      <w:r w:rsidRPr="00D60E59">
        <w:rPr>
          <w:rFonts w:eastAsia="Times New Roman"/>
          <w:szCs w:val="24"/>
        </w:rPr>
        <w:t>: https://us-west-1.console.aws.amazon.com/console/home?region=us-west-1</w:t>
      </w:r>
    </w:p>
    <w:p w14:paraId="0CC8C986" w14:textId="77777777" w:rsidR="00FB6385" w:rsidRPr="006656FB" w:rsidRDefault="00FB6385" w:rsidP="00FB6385">
      <w:pPr>
        <w:spacing w:before="100" w:beforeAutospacing="1" w:after="100" w:afterAutospacing="1" w:line="240" w:lineRule="auto"/>
        <w:ind w:left="360"/>
        <w:rPr>
          <w:rFonts w:eastAsia="Times New Roman"/>
          <w:szCs w:val="24"/>
        </w:rPr>
      </w:pPr>
      <w:r w:rsidRPr="006656FB">
        <w:rPr>
          <w:rFonts w:eastAsia="Times New Roman"/>
          <w:vanish/>
          <w:szCs w:val="24"/>
        </w:rPr>
        <w:t> </w:t>
      </w:r>
    </w:p>
    <w:p w14:paraId="1441C3E2" w14:textId="386EA716" w:rsidR="00FB6385" w:rsidRPr="006D0A71" w:rsidRDefault="00FB6385" w:rsidP="30EECDC3">
      <w:pPr>
        <w:pStyle w:val="Heading1"/>
        <w:numPr>
          <w:ilvl w:val="0"/>
          <w:numId w:val="0"/>
        </w:numPr>
        <w:spacing w:line="480" w:lineRule="auto"/>
        <w:rPr>
          <w:color w:val="000000"/>
        </w:rPr>
      </w:pPr>
      <w:r w:rsidRPr="30EECDC3">
        <w:rPr>
          <w:lang w:eastAsia="zh-CN"/>
        </w:rPr>
        <w:lastRenderedPageBreak/>
        <w:t xml:space="preserve">Chapter 4 </w:t>
      </w:r>
      <w:r>
        <w:tab/>
      </w:r>
      <w:r w:rsidR="000908F0" w:rsidRPr="006D0A71">
        <w:rPr>
          <w:color w:val="000000"/>
        </w:rPr>
        <w:t>Visualization</w:t>
      </w:r>
    </w:p>
    <w:p w14:paraId="143CE099" w14:textId="0CE51920" w:rsidR="00FB6385" w:rsidRPr="009F13B2" w:rsidRDefault="00FB6385" w:rsidP="30EECDC3">
      <w:pPr>
        <w:tabs>
          <w:tab w:val="left" w:pos="540"/>
        </w:tabs>
        <w:spacing w:line="240" w:lineRule="auto"/>
        <w:ind w:left="547" w:hanging="547"/>
        <w:rPr>
          <w:b/>
          <w:bCs/>
        </w:rPr>
      </w:pPr>
      <w:r w:rsidRPr="7AD3A1A4">
        <w:rPr>
          <w:b/>
          <w:bCs/>
        </w:rPr>
        <w:t xml:space="preserve">4.1 </w:t>
      </w:r>
      <w:r>
        <w:tab/>
      </w:r>
      <w:r w:rsidR="000908F0" w:rsidRPr="7AD3A1A4">
        <w:rPr>
          <w:b/>
          <w:bCs/>
        </w:rPr>
        <w:t>Data Visualization</w:t>
      </w:r>
    </w:p>
    <w:p w14:paraId="6DDD54DB" w14:textId="5472C703" w:rsidR="7AD3A1A4" w:rsidRDefault="7AD3A1A4" w:rsidP="7AD3A1A4">
      <w:pPr>
        <w:tabs>
          <w:tab w:val="left" w:pos="540"/>
        </w:tabs>
        <w:spacing w:line="240" w:lineRule="auto"/>
        <w:ind w:left="547" w:hanging="547"/>
        <w:rPr>
          <w:b/>
          <w:bCs/>
          <w:szCs w:val="24"/>
        </w:rPr>
      </w:pPr>
    </w:p>
    <w:p w14:paraId="7E810AF2" w14:textId="1AA0949E" w:rsidR="000908F0" w:rsidRPr="009F13B2" w:rsidRDefault="7727A791" w:rsidP="30EECDC3">
      <w:pPr>
        <w:spacing w:line="240" w:lineRule="auto"/>
        <w:jc w:val="both"/>
      </w:pPr>
      <w:r w:rsidRPr="30EECDC3">
        <w:rPr>
          <w:szCs w:val="24"/>
        </w:rPr>
        <w:t>We performed data visualization to identify patterns in the data and generate insights related to segment customers based on amount spent, category of product purchased, time spent on the website, comparison in customer shopping behavior. Our project aimed to do an analysis for gaining insights into customer shopping behavior, not limited to customer segmentation. </w:t>
      </w:r>
      <w:r w:rsidR="000908F0">
        <w:t xml:space="preserve">The visualizations were created by connecting transformed data in Snowflake warehouse to Tableau. The following key insights were generated after prior analysis.  </w:t>
      </w:r>
    </w:p>
    <w:p w14:paraId="378DDD0D" w14:textId="77777777" w:rsidR="00FB6385" w:rsidRDefault="00FB6385" w:rsidP="00AB21EE">
      <w:pPr>
        <w:tabs>
          <w:tab w:val="left" w:pos="540"/>
          <w:tab w:val="left" w:pos="1260"/>
        </w:tabs>
        <w:spacing w:line="240" w:lineRule="auto"/>
        <w:ind w:left="547" w:hanging="547"/>
        <w:rPr>
          <w:b/>
        </w:rPr>
      </w:pPr>
    </w:p>
    <w:p w14:paraId="58660E5E" w14:textId="77777777" w:rsidR="00FB6385" w:rsidRPr="004422E1" w:rsidRDefault="000908F0" w:rsidP="7AD3A1A4">
      <w:pPr>
        <w:numPr>
          <w:ilvl w:val="1"/>
          <w:numId w:val="26"/>
        </w:numPr>
        <w:tabs>
          <w:tab w:val="left" w:pos="540"/>
        </w:tabs>
        <w:spacing w:line="240" w:lineRule="auto"/>
        <w:ind w:left="540" w:hanging="540"/>
        <w:rPr>
          <w:b/>
          <w:bCs/>
        </w:rPr>
      </w:pPr>
      <w:r w:rsidRPr="7AD3A1A4">
        <w:rPr>
          <w:b/>
          <w:bCs/>
        </w:rPr>
        <w:t>Insight 1: Major Categories Sold</w:t>
      </w:r>
    </w:p>
    <w:p w14:paraId="06B204C3" w14:textId="43543B43" w:rsidR="7AD3A1A4" w:rsidRDefault="7AD3A1A4" w:rsidP="7AD3A1A4">
      <w:pPr>
        <w:tabs>
          <w:tab w:val="left" w:pos="540"/>
        </w:tabs>
        <w:spacing w:line="240" w:lineRule="auto"/>
        <w:rPr>
          <w:b/>
          <w:bCs/>
          <w:szCs w:val="24"/>
        </w:rPr>
      </w:pPr>
    </w:p>
    <w:p w14:paraId="5E421366" w14:textId="77777777" w:rsidR="00FB6385" w:rsidRDefault="00C967E8" w:rsidP="00AB21EE">
      <w:pPr>
        <w:tabs>
          <w:tab w:val="left" w:pos="540"/>
        </w:tabs>
        <w:spacing w:line="240" w:lineRule="auto"/>
      </w:pPr>
      <w:r w:rsidRPr="00C967E8">
        <w:t>This visualization shows that electronics is the most sold category on the website followed by appliances and computers.</w:t>
      </w:r>
    </w:p>
    <w:p w14:paraId="27EF156F" w14:textId="77777777" w:rsidR="00C967E8" w:rsidRDefault="006D0A71" w:rsidP="00C967E8">
      <w:pPr>
        <w:tabs>
          <w:tab w:val="left" w:pos="540"/>
        </w:tabs>
        <w:spacing w:line="240" w:lineRule="auto"/>
        <w:jc w:val="center"/>
      </w:pPr>
      <w:r>
        <w:rPr>
          <w:noProof/>
        </w:rPr>
        <w:pict w14:anchorId="32B1BD66">
          <v:shape id="_x0000_i1033" type="#_x0000_t75" alt="" style="width:379.9pt;height:203pt;mso-width-percent:0;mso-height-percent:0;mso-width-percent:0;mso-height-percent:0">
            <v:imagedata r:id="rId32" o:title="3777673"/>
          </v:shape>
        </w:pict>
      </w:r>
    </w:p>
    <w:p w14:paraId="1A1613F3" w14:textId="77777777" w:rsidR="00C967E8" w:rsidRDefault="00C967E8" w:rsidP="00C967E8">
      <w:pPr>
        <w:tabs>
          <w:tab w:val="left" w:pos="540"/>
        </w:tabs>
        <w:spacing w:line="240" w:lineRule="auto"/>
        <w:jc w:val="center"/>
      </w:pPr>
      <w:r>
        <w:t>Fig. 10. Major Categories Sold</w:t>
      </w:r>
    </w:p>
    <w:p w14:paraId="5C0815D6" w14:textId="77777777" w:rsidR="00FB6385" w:rsidRPr="004422E1" w:rsidRDefault="00FB6385" w:rsidP="00AB21EE">
      <w:pPr>
        <w:tabs>
          <w:tab w:val="left" w:pos="540"/>
        </w:tabs>
        <w:spacing w:line="240" w:lineRule="auto"/>
      </w:pPr>
    </w:p>
    <w:p w14:paraId="3D3A944D" w14:textId="62CF33EA" w:rsidR="00FB6385" w:rsidRPr="00EB7DB2" w:rsidRDefault="775EBE43" w:rsidP="7AD3A1A4">
      <w:pPr>
        <w:numPr>
          <w:ilvl w:val="1"/>
          <w:numId w:val="26"/>
        </w:numPr>
        <w:tabs>
          <w:tab w:val="left" w:pos="540"/>
        </w:tabs>
        <w:spacing w:line="240" w:lineRule="auto"/>
        <w:rPr>
          <w:b/>
          <w:bCs/>
        </w:rPr>
      </w:pPr>
      <w:r w:rsidRPr="7AD3A1A4">
        <w:rPr>
          <w:b/>
          <w:bCs/>
        </w:rPr>
        <w:t xml:space="preserve"> </w:t>
      </w:r>
      <w:r w:rsidR="00C967E8">
        <w:tab/>
      </w:r>
      <w:r w:rsidR="00C967E8" w:rsidRPr="7AD3A1A4">
        <w:rPr>
          <w:b/>
          <w:bCs/>
        </w:rPr>
        <w:t>Insight 2: Top subcategories sold</w:t>
      </w:r>
    </w:p>
    <w:p w14:paraId="60D39BD2" w14:textId="7CFBABC1" w:rsidR="7AD3A1A4" w:rsidRDefault="7AD3A1A4" w:rsidP="7AD3A1A4">
      <w:pPr>
        <w:tabs>
          <w:tab w:val="left" w:pos="540"/>
        </w:tabs>
        <w:spacing w:line="240" w:lineRule="auto"/>
        <w:rPr>
          <w:b/>
          <w:bCs/>
          <w:szCs w:val="24"/>
        </w:rPr>
      </w:pPr>
    </w:p>
    <w:p w14:paraId="0B58147C" w14:textId="77777777" w:rsidR="00FB6385" w:rsidRDefault="00C967E8" w:rsidP="00AB21EE">
      <w:pPr>
        <w:tabs>
          <w:tab w:val="left" w:pos="540"/>
        </w:tabs>
        <w:spacing w:line="240" w:lineRule="auto"/>
      </w:pPr>
      <w:r w:rsidRPr="00C967E8">
        <w:t>This Visualization shows the Subcategories and brands in the Electronics Category with brand name and units sold. It clearly shows that in electronics Smartphones are doing the best for the brand Samsung followed by Apple.</w:t>
      </w:r>
    </w:p>
    <w:p w14:paraId="4D16899A" w14:textId="77777777" w:rsidR="00C967E8" w:rsidRDefault="006D0A71" w:rsidP="00C967E8">
      <w:pPr>
        <w:tabs>
          <w:tab w:val="left" w:pos="540"/>
        </w:tabs>
        <w:spacing w:line="240" w:lineRule="auto"/>
        <w:jc w:val="center"/>
      </w:pPr>
      <w:r>
        <w:rPr>
          <w:noProof/>
        </w:rPr>
        <w:lastRenderedPageBreak/>
        <w:pict w14:anchorId="67BBBE8E">
          <v:shape id="_x0000_i1032" type="#_x0000_t75" alt="" style="width:363.85pt;height:239.75pt;mso-width-percent:0;mso-height-percent:0;mso-width-percent:0;mso-height-percent:0">
            <v:imagedata r:id="rId33" o:title="76AFEBF9"/>
          </v:shape>
        </w:pict>
      </w:r>
    </w:p>
    <w:p w14:paraId="74A9A764" w14:textId="77777777" w:rsidR="00C967E8" w:rsidRDefault="00C967E8" w:rsidP="00C967E8">
      <w:pPr>
        <w:tabs>
          <w:tab w:val="left" w:pos="540"/>
        </w:tabs>
        <w:spacing w:line="240" w:lineRule="auto"/>
        <w:jc w:val="center"/>
      </w:pPr>
      <w:r>
        <w:t>Fig 11. Top Categories Sold</w:t>
      </w:r>
    </w:p>
    <w:p w14:paraId="2B87AE5A" w14:textId="77777777" w:rsidR="00C967E8" w:rsidRPr="008175BD" w:rsidRDefault="00C967E8" w:rsidP="00C967E8">
      <w:pPr>
        <w:tabs>
          <w:tab w:val="left" w:pos="540"/>
        </w:tabs>
        <w:spacing w:line="240" w:lineRule="auto"/>
        <w:jc w:val="center"/>
      </w:pPr>
    </w:p>
    <w:p w14:paraId="0F387276" w14:textId="77777777" w:rsidR="00FB6385" w:rsidRDefault="00FB6385" w:rsidP="00AB21EE">
      <w:pPr>
        <w:tabs>
          <w:tab w:val="left" w:pos="540"/>
        </w:tabs>
        <w:spacing w:line="240" w:lineRule="auto"/>
        <w:ind w:left="547" w:hanging="547"/>
        <w:rPr>
          <w:bCs/>
        </w:rPr>
      </w:pPr>
    </w:p>
    <w:p w14:paraId="038BE273" w14:textId="77777777" w:rsidR="00FB6385" w:rsidRDefault="00C967E8" w:rsidP="7AD3A1A4">
      <w:pPr>
        <w:numPr>
          <w:ilvl w:val="1"/>
          <w:numId w:val="26"/>
        </w:numPr>
        <w:tabs>
          <w:tab w:val="left" w:pos="540"/>
        </w:tabs>
        <w:spacing w:line="240" w:lineRule="auto"/>
        <w:ind w:left="540" w:hanging="540"/>
        <w:rPr>
          <w:b/>
          <w:bCs/>
        </w:rPr>
      </w:pPr>
      <w:r w:rsidRPr="7AD3A1A4">
        <w:rPr>
          <w:b/>
          <w:bCs/>
        </w:rPr>
        <w:t>Insight 3: Sales Ratio per category</w:t>
      </w:r>
    </w:p>
    <w:p w14:paraId="249FAF3C" w14:textId="3847C30F" w:rsidR="7AD3A1A4" w:rsidRDefault="7AD3A1A4" w:rsidP="7AD3A1A4">
      <w:pPr>
        <w:tabs>
          <w:tab w:val="left" w:pos="540"/>
        </w:tabs>
        <w:spacing w:line="240" w:lineRule="auto"/>
        <w:rPr>
          <w:b/>
          <w:bCs/>
          <w:szCs w:val="24"/>
        </w:rPr>
      </w:pPr>
    </w:p>
    <w:p w14:paraId="287B177E" w14:textId="77777777" w:rsidR="006941FE" w:rsidRDefault="00C967E8" w:rsidP="00AB21EE">
      <w:pPr>
        <w:tabs>
          <w:tab w:val="left" w:pos="540"/>
        </w:tabs>
        <w:spacing w:line="240" w:lineRule="auto"/>
        <w:rPr>
          <w:bCs/>
        </w:rPr>
      </w:pPr>
      <w:r w:rsidRPr="00C967E8">
        <w:rPr>
          <w:bCs/>
        </w:rPr>
        <w:t>The visualization below shows the ratio of sales based on monetary value for categories other than electronics (cell phones, laptops, headphones, camera, etc.)</w:t>
      </w:r>
    </w:p>
    <w:p w14:paraId="1540FBB7" w14:textId="77777777" w:rsidR="00FB6385" w:rsidRDefault="00C967E8" w:rsidP="006941FE">
      <w:pPr>
        <w:tabs>
          <w:tab w:val="left" w:pos="540"/>
        </w:tabs>
        <w:spacing w:line="240" w:lineRule="auto"/>
        <w:jc w:val="center"/>
        <w:rPr>
          <w:bCs/>
        </w:rPr>
      </w:pPr>
      <w:r>
        <w:rPr>
          <w:bCs/>
        </w:rPr>
        <w:br/>
      </w:r>
      <w:r w:rsidR="006D0A71">
        <w:rPr>
          <w:bCs/>
          <w:noProof/>
        </w:rPr>
        <w:pict w14:anchorId="288A38E3">
          <v:shape id="_x0000_i1031" type="#_x0000_t75" alt="" style="width:360.75pt;height:245.1pt;mso-width-percent:0;mso-height-percent:0;mso-width-percent:0;mso-height-percent:0">
            <v:imagedata r:id="rId34" o:title="9081A96F"/>
          </v:shape>
        </w:pict>
      </w:r>
    </w:p>
    <w:p w14:paraId="79056522" w14:textId="77777777" w:rsidR="006941FE" w:rsidRDefault="006941FE" w:rsidP="006941FE">
      <w:pPr>
        <w:tabs>
          <w:tab w:val="left" w:pos="540"/>
        </w:tabs>
        <w:spacing w:line="240" w:lineRule="auto"/>
        <w:jc w:val="center"/>
        <w:rPr>
          <w:bCs/>
        </w:rPr>
      </w:pPr>
      <w:r>
        <w:rPr>
          <w:bCs/>
        </w:rPr>
        <w:t>Fig. 12. Sales Ratio</w:t>
      </w:r>
    </w:p>
    <w:p w14:paraId="5F05B865" w14:textId="77777777" w:rsidR="00FB6385" w:rsidRPr="008175BD" w:rsidRDefault="00FB6385" w:rsidP="00AB21EE">
      <w:pPr>
        <w:tabs>
          <w:tab w:val="left" w:pos="540"/>
        </w:tabs>
        <w:spacing w:line="240" w:lineRule="auto"/>
        <w:rPr>
          <w:bCs/>
        </w:rPr>
      </w:pPr>
    </w:p>
    <w:p w14:paraId="797FDC05" w14:textId="77777777" w:rsidR="00FB6385" w:rsidRPr="008175BD" w:rsidRDefault="006941FE" w:rsidP="7AD3A1A4">
      <w:pPr>
        <w:numPr>
          <w:ilvl w:val="1"/>
          <w:numId w:val="26"/>
        </w:numPr>
        <w:tabs>
          <w:tab w:val="left" w:pos="540"/>
        </w:tabs>
        <w:spacing w:line="240" w:lineRule="auto"/>
        <w:ind w:left="540" w:hanging="540"/>
        <w:rPr>
          <w:b/>
          <w:bCs/>
        </w:rPr>
      </w:pPr>
      <w:r w:rsidRPr="7AD3A1A4">
        <w:rPr>
          <w:b/>
          <w:bCs/>
        </w:rPr>
        <w:lastRenderedPageBreak/>
        <w:t>Insight 4: Month over month analysis</w:t>
      </w:r>
    </w:p>
    <w:p w14:paraId="7C0B3D8C" w14:textId="5EF5F1C3" w:rsidR="7AD3A1A4" w:rsidRDefault="7AD3A1A4" w:rsidP="7AD3A1A4">
      <w:pPr>
        <w:tabs>
          <w:tab w:val="left" w:pos="540"/>
        </w:tabs>
        <w:spacing w:line="240" w:lineRule="auto"/>
        <w:rPr>
          <w:b/>
          <w:bCs/>
          <w:szCs w:val="24"/>
        </w:rPr>
      </w:pPr>
    </w:p>
    <w:p w14:paraId="3928AA25" w14:textId="77777777" w:rsidR="00FB6385" w:rsidRDefault="006941FE" w:rsidP="00AB21EE">
      <w:pPr>
        <w:tabs>
          <w:tab w:val="left" w:pos="0"/>
        </w:tabs>
        <w:spacing w:line="240" w:lineRule="auto"/>
      </w:pPr>
      <w:r w:rsidRPr="006941FE">
        <w:t>This visualization shows Month over month analysis of all the major categories for the two months of October and November of 2019. For every month it shows the number of products sold and revenue generated from that category per month. MoM% shows the change in percentage of sales as compared to the previous month.</w:t>
      </w:r>
    </w:p>
    <w:p w14:paraId="681430DE" w14:textId="77777777" w:rsidR="006941FE" w:rsidRDefault="006941FE" w:rsidP="00AB21EE">
      <w:pPr>
        <w:tabs>
          <w:tab w:val="left" w:pos="0"/>
        </w:tabs>
        <w:spacing w:line="240" w:lineRule="auto"/>
      </w:pPr>
    </w:p>
    <w:p w14:paraId="69A3B646" w14:textId="77777777" w:rsidR="006941FE" w:rsidRDefault="006D0A71" w:rsidP="006941FE">
      <w:pPr>
        <w:tabs>
          <w:tab w:val="left" w:pos="0"/>
        </w:tabs>
        <w:spacing w:line="240" w:lineRule="auto"/>
        <w:jc w:val="center"/>
      </w:pPr>
      <w:r>
        <w:rPr>
          <w:noProof/>
        </w:rPr>
        <w:pict w14:anchorId="59B51423">
          <v:shape id="_x0000_i1030" type="#_x0000_t75" alt="" style="width:321.7pt;height:239pt;mso-width-percent:0;mso-height-percent:0;mso-width-percent:0;mso-height-percent:0">
            <v:imagedata r:id="rId35" o:title="7DE2455"/>
          </v:shape>
        </w:pict>
      </w:r>
    </w:p>
    <w:p w14:paraId="48947E69" w14:textId="77777777" w:rsidR="006941FE" w:rsidRDefault="006941FE" w:rsidP="006941FE">
      <w:pPr>
        <w:tabs>
          <w:tab w:val="left" w:pos="0"/>
        </w:tabs>
        <w:spacing w:line="240" w:lineRule="auto"/>
        <w:jc w:val="center"/>
      </w:pPr>
      <w:r>
        <w:t>Fig. 13. MoM</w:t>
      </w:r>
    </w:p>
    <w:p w14:paraId="03C259F7" w14:textId="77777777" w:rsidR="00FB6385" w:rsidRPr="006656FB" w:rsidRDefault="00FB6385" w:rsidP="00AB21EE">
      <w:pPr>
        <w:tabs>
          <w:tab w:val="left" w:pos="540"/>
        </w:tabs>
        <w:spacing w:line="240" w:lineRule="auto"/>
        <w:rPr>
          <w:bCs/>
          <w:iCs/>
        </w:rPr>
      </w:pPr>
    </w:p>
    <w:p w14:paraId="520207B6" w14:textId="77777777" w:rsidR="00FB6385" w:rsidRPr="008175BD" w:rsidRDefault="006941FE" w:rsidP="7AD3A1A4">
      <w:pPr>
        <w:numPr>
          <w:ilvl w:val="1"/>
          <w:numId w:val="26"/>
        </w:numPr>
        <w:tabs>
          <w:tab w:val="left" w:pos="540"/>
        </w:tabs>
        <w:spacing w:line="240" w:lineRule="auto"/>
        <w:ind w:left="540" w:hanging="540"/>
        <w:rPr>
          <w:b/>
          <w:bCs/>
        </w:rPr>
      </w:pPr>
      <w:r w:rsidRPr="7AD3A1A4">
        <w:rPr>
          <w:b/>
          <w:bCs/>
        </w:rPr>
        <w:t>Insight 5: Category RFM</w:t>
      </w:r>
    </w:p>
    <w:p w14:paraId="3F452BA5" w14:textId="7F168A42" w:rsidR="7AD3A1A4" w:rsidRDefault="7AD3A1A4" w:rsidP="7AD3A1A4">
      <w:pPr>
        <w:tabs>
          <w:tab w:val="left" w:pos="540"/>
        </w:tabs>
        <w:spacing w:line="240" w:lineRule="auto"/>
        <w:rPr>
          <w:b/>
          <w:bCs/>
          <w:szCs w:val="24"/>
        </w:rPr>
      </w:pPr>
    </w:p>
    <w:p w14:paraId="32EEA6B0" w14:textId="77777777" w:rsidR="00FB6385" w:rsidRDefault="006941FE" w:rsidP="00AB21EE">
      <w:pPr>
        <w:tabs>
          <w:tab w:val="left" w:pos="540"/>
        </w:tabs>
        <w:spacing w:line="240" w:lineRule="auto"/>
      </w:pPr>
      <w:r w:rsidRPr="006941FE">
        <w:t>The visualization shows the Recency, Frequency, and monetary analysis for the various categories. This visualization indicates that the recency is highest in category appliances whereas frequency and monetary is highest in category Electronics. It can also be deduced that categories accessories are not performing good on the website as its recency and monetary percentile as compared to other categories is nil.</w:t>
      </w:r>
      <w:r w:rsidR="00FB6385" w:rsidRPr="006941FE">
        <w:t xml:space="preserve"> </w:t>
      </w:r>
    </w:p>
    <w:p w14:paraId="087D720D" w14:textId="77777777" w:rsidR="006941FE" w:rsidRDefault="006941FE" w:rsidP="00AB21EE">
      <w:pPr>
        <w:tabs>
          <w:tab w:val="left" w:pos="540"/>
        </w:tabs>
        <w:spacing w:line="240" w:lineRule="auto"/>
      </w:pPr>
    </w:p>
    <w:p w14:paraId="4F8D1478" w14:textId="77777777" w:rsidR="006941FE" w:rsidRDefault="006D0A71" w:rsidP="006941FE">
      <w:pPr>
        <w:tabs>
          <w:tab w:val="left" w:pos="540"/>
        </w:tabs>
        <w:spacing w:line="240" w:lineRule="auto"/>
        <w:jc w:val="center"/>
      </w:pPr>
      <w:r>
        <w:rPr>
          <w:noProof/>
        </w:rPr>
        <w:lastRenderedPageBreak/>
        <w:pict w14:anchorId="12D25AFC">
          <v:shape id="_x0000_i1029" type="#_x0000_t75" alt="" style="width:356.95pt;height:245.85pt;mso-width-percent:0;mso-height-percent:0;mso-width-percent:0;mso-height-percent:0">
            <v:imagedata r:id="rId36" o:title="9C65EE2B"/>
          </v:shape>
        </w:pict>
      </w:r>
    </w:p>
    <w:p w14:paraId="72571ED3" w14:textId="77777777" w:rsidR="006941FE" w:rsidRDefault="006941FE" w:rsidP="006941FE">
      <w:pPr>
        <w:tabs>
          <w:tab w:val="left" w:pos="540"/>
        </w:tabs>
        <w:spacing w:line="240" w:lineRule="auto"/>
        <w:jc w:val="center"/>
      </w:pPr>
      <w:r>
        <w:t>Fig. 14. Category RFM</w:t>
      </w:r>
    </w:p>
    <w:p w14:paraId="13467FB0" w14:textId="77777777" w:rsidR="006941FE" w:rsidRDefault="006941FE" w:rsidP="006941FE">
      <w:pPr>
        <w:tabs>
          <w:tab w:val="left" w:pos="540"/>
        </w:tabs>
        <w:spacing w:line="240" w:lineRule="auto"/>
        <w:jc w:val="center"/>
      </w:pPr>
    </w:p>
    <w:p w14:paraId="129D404F" w14:textId="77777777" w:rsidR="006941FE" w:rsidRPr="008175BD" w:rsidRDefault="006941FE" w:rsidP="7AD3A1A4">
      <w:pPr>
        <w:numPr>
          <w:ilvl w:val="1"/>
          <w:numId w:val="26"/>
        </w:numPr>
        <w:tabs>
          <w:tab w:val="left" w:pos="630"/>
        </w:tabs>
        <w:spacing w:line="240" w:lineRule="auto"/>
        <w:ind w:left="540" w:hanging="540"/>
        <w:rPr>
          <w:b/>
          <w:bCs/>
        </w:rPr>
      </w:pPr>
      <w:r w:rsidRPr="7AD3A1A4">
        <w:rPr>
          <w:b/>
          <w:bCs/>
        </w:rPr>
        <w:t>Insight 6: Activity trend analysis</w:t>
      </w:r>
    </w:p>
    <w:p w14:paraId="296EC463" w14:textId="1BEB4158" w:rsidR="7AD3A1A4" w:rsidRDefault="7AD3A1A4" w:rsidP="7AD3A1A4">
      <w:pPr>
        <w:tabs>
          <w:tab w:val="left" w:pos="630"/>
        </w:tabs>
        <w:spacing w:line="240" w:lineRule="auto"/>
        <w:rPr>
          <w:b/>
          <w:bCs/>
          <w:szCs w:val="24"/>
        </w:rPr>
      </w:pPr>
    </w:p>
    <w:p w14:paraId="35B8C11C" w14:textId="77777777" w:rsidR="006941FE" w:rsidRDefault="006941FE" w:rsidP="006941FE">
      <w:pPr>
        <w:tabs>
          <w:tab w:val="left" w:pos="540"/>
        </w:tabs>
        <w:spacing w:line="240" w:lineRule="auto"/>
      </w:pPr>
      <w:r w:rsidRPr="006941FE">
        <w:t>The visualization above shows the digital footprint on website at various times of the day. We can see there is a clear variation in the traffic on website as the day progresses. Activity on the website is the heaviest during the evening hours. We can use this insight to promote the deals/products during this time of the day and increase the sales.</w:t>
      </w:r>
    </w:p>
    <w:p w14:paraId="0BD521AC" w14:textId="77777777" w:rsidR="006941FE" w:rsidRDefault="006941FE" w:rsidP="006941FE">
      <w:pPr>
        <w:tabs>
          <w:tab w:val="left" w:pos="540"/>
        </w:tabs>
        <w:spacing w:line="240" w:lineRule="auto"/>
      </w:pPr>
    </w:p>
    <w:p w14:paraId="0A797670" w14:textId="77777777" w:rsidR="006941FE" w:rsidRDefault="006D0A71" w:rsidP="006941FE">
      <w:pPr>
        <w:tabs>
          <w:tab w:val="left" w:pos="540"/>
        </w:tabs>
        <w:spacing w:line="240" w:lineRule="auto"/>
        <w:jc w:val="center"/>
      </w:pPr>
      <w:r>
        <w:rPr>
          <w:noProof/>
        </w:rPr>
        <w:pict w14:anchorId="2AF927FA">
          <v:shape id="_x0000_i1028" type="#_x0000_t75" alt="" style="width:5in;height:208.35pt;mso-width-percent:0;mso-height-percent:0;mso-width-percent:0;mso-height-percent:0">
            <v:imagedata r:id="rId37" o:title="D7631471"/>
          </v:shape>
        </w:pict>
      </w:r>
    </w:p>
    <w:p w14:paraId="70C16DF1" w14:textId="77777777" w:rsidR="006941FE" w:rsidRDefault="006941FE" w:rsidP="006941FE">
      <w:pPr>
        <w:tabs>
          <w:tab w:val="left" w:pos="540"/>
        </w:tabs>
        <w:spacing w:line="240" w:lineRule="auto"/>
        <w:jc w:val="center"/>
      </w:pPr>
      <w:r>
        <w:t>Fig. 15. Activity Trend Analysis</w:t>
      </w:r>
    </w:p>
    <w:p w14:paraId="47A3ACCA" w14:textId="77777777" w:rsidR="006941FE" w:rsidRDefault="006941FE" w:rsidP="006941FE">
      <w:pPr>
        <w:tabs>
          <w:tab w:val="left" w:pos="540"/>
        </w:tabs>
        <w:spacing w:line="240" w:lineRule="auto"/>
        <w:jc w:val="center"/>
      </w:pPr>
    </w:p>
    <w:p w14:paraId="6D288D22" w14:textId="77777777" w:rsidR="006941FE" w:rsidRDefault="006941FE" w:rsidP="006941FE">
      <w:pPr>
        <w:tabs>
          <w:tab w:val="left" w:pos="540"/>
        </w:tabs>
        <w:spacing w:line="240" w:lineRule="auto"/>
        <w:jc w:val="center"/>
      </w:pPr>
    </w:p>
    <w:p w14:paraId="47BB43B1" w14:textId="77777777" w:rsidR="006941FE" w:rsidRDefault="006941FE" w:rsidP="006941FE">
      <w:pPr>
        <w:tabs>
          <w:tab w:val="left" w:pos="540"/>
        </w:tabs>
        <w:spacing w:line="240" w:lineRule="auto"/>
        <w:jc w:val="center"/>
      </w:pPr>
    </w:p>
    <w:p w14:paraId="7620BE54" w14:textId="77777777" w:rsidR="006941FE" w:rsidRPr="008175BD" w:rsidRDefault="008C13AD" w:rsidP="7AD3A1A4">
      <w:pPr>
        <w:numPr>
          <w:ilvl w:val="1"/>
          <w:numId w:val="26"/>
        </w:numPr>
        <w:tabs>
          <w:tab w:val="left" w:pos="540"/>
        </w:tabs>
        <w:spacing w:line="240" w:lineRule="auto"/>
        <w:ind w:left="540" w:hanging="540"/>
        <w:rPr>
          <w:b/>
          <w:bCs/>
        </w:rPr>
      </w:pPr>
      <w:r w:rsidRPr="7AD3A1A4">
        <w:rPr>
          <w:b/>
          <w:bCs/>
        </w:rPr>
        <w:t xml:space="preserve">Insight 7: User Session Funnel </w:t>
      </w:r>
    </w:p>
    <w:p w14:paraId="404175DF" w14:textId="28AF1A03" w:rsidR="7AD3A1A4" w:rsidRDefault="7AD3A1A4" w:rsidP="7AD3A1A4">
      <w:pPr>
        <w:tabs>
          <w:tab w:val="left" w:pos="540"/>
        </w:tabs>
        <w:spacing w:line="240" w:lineRule="auto"/>
        <w:rPr>
          <w:b/>
          <w:bCs/>
          <w:szCs w:val="24"/>
        </w:rPr>
      </w:pPr>
    </w:p>
    <w:p w14:paraId="6132A555" w14:textId="77777777" w:rsidR="006941FE" w:rsidRDefault="008C13AD" w:rsidP="008C13AD">
      <w:pPr>
        <w:tabs>
          <w:tab w:val="left" w:pos="540"/>
        </w:tabs>
        <w:spacing w:line="240" w:lineRule="auto"/>
      </w:pPr>
      <w:r w:rsidRPr="008C13AD">
        <w:t>This visualization shows the flow of user activity on the website in accordance with the event types associated. This gives a clear view on how many products in each category were viewed, added to the cart, and then purchased. It also provides the average price of the products being added to each event. The % of total field compares the cart and purchases with respect to the views that have been made in the category and subsequently added to the cart or purchased.</w:t>
      </w:r>
    </w:p>
    <w:p w14:paraId="6EFDA1CA" w14:textId="77777777" w:rsidR="008C13AD" w:rsidRDefault="008C13AD" w:rsidP="008C13AD">
      <w:pPr>
        <w:tabs>
          <w:tab w:val="left" w:pos="540"/>
        </w:tabs>
        <w:spacing w:line="240" w:lineRule="auto"/>
      </w:pPr>
    </w:p>
    <w:p w14:paraId="1334C283" w14:textId="77777777" w:rsidR="008C13AD" w:rsidRDefault="006D0A71" w:rsidP="008C13AD">
      <w:pPr>
        <w:tabs>
          <w:tab w:val="left" w:pos="540"/>
        </w:tabs>
        <w:spacing w:line="240" w:lineRule="auto"/>
        <w:jc w:val="center"/>
      </w:pPr>
      <w:r>
        <w:rPr>
          <w:noProof/>
        </w:rPr>
        <w:pict w14:anchorId="337F5EAA">
          <v:shape id="_x0000_i1027" type="#_x0000_t75" alt="" style="width:301.8pt;height:235.15pt;mso-width-percent:0;mso-height-percent:0;mso-width-percent:0;mso-height-percent:0">
            <v:imagedata r:id="rId38" o:title="6B9280A7"/>
          </v:shape>
        </w:pict>
      </w:r>
    </w:p>
    <w:p w14:paraId="6A16E671" w14:textId="77777777" w:rsidR="008C13AD" w:rsidRDefault="008C13AD" w:rsidP="008C13AD">
      <w:pPr>
        <w:tabs>
          <w:tab w:val="left" w:pos="540"/>
        </w:tabs>
        <w:spacing w:line="240" w:lineRule="auto"/>
        <w:jc w:val="center"/>
      </w:pPr>
      <w:r>
        <w:t xml:space="preserve">Fig. 16. User Session Funnel </w:t>
      </w:r>
    </w:p>
    <w:p w14:paraId="0B936880" w14:textId="77777777" w:rsidR="008C13AD" w:rsidRDefault="008C13AD" w:rsidP="008C13AD">
      <w:pPr>
        <w:tabs>
          <w:tab w:val="left" w:pos="540"/>
        </w:tabs>
        <w:spacing w:line="240" w:lineRule="auto"/>
        <w:jc w:val="center"/>
      </w:pPr>
    </w:p>
    <w:p w14:paraId="311CBC1C" w14:textId="77777777" w:rsidR="008C13AD" w:rsidRPr="008175BD" w:rsidRDefault="008C13AD" w:rsidP="7AD3A1A4">
      <w:pPr>
        <w:numPr>
          <w:ilvl w:val="1"/>
          <w:numId w:val="26"/>
        </w:numPr>
        <w:tabs>
          <w:tab w:val="left" w:pos="540"/>
        </w:tabs>
        <w:spacing w:line="240" w:lineRule="auto"/>
        <w:ind w:left="540" w:hanging="540"/>
        <w:rPr>
          <w:b/>
          <w:bCs/>
        </w:rPr>
      </w:pPr>
      <w:r w:rsidRPr="7AD3A1A4">
        <w:rPr>
          <w:b/>
          <w:bCs/>
        </w:rPr>
        <w:t xml:space="preserve">Insight 8: Event occurred distribution  </w:t>
      </w:r>
    </w:p>
    <w:p w14:paraId="49F21A58" w14:textId="6CB371A5" w:rsidR="7AD3A1A4" w:rsidRDefault="7AD3A1A4" w:rsidP="7AD3A1A4">
      <w:pPr>
        <w:tabs>
          <w:tab w:val="left" w:pos="540"/>
        </w:tabs>
        <w:spacing w:line="240" w:lineRule="auto"/>
        <w:rPr>
          <w:b/>
          <w:bCs/>
          <w:szCs w:val="24"/>
        </w:rPr>
      </w:pPr>
    </w:p>
    <w:p w14:paraId="36694E32" w14:textId="63086415" w:rsidR="008C13AD" w:rsidRDefault="008C13AD" w:rsidP="008C13AD">
      <w:pPr>
        <w:tabs>
          <w:tab w:val="left" w:pos="540"/>
        </w:tabs>
        <w:spacing w:line="240" w:lineRule="auto"/>
      </w:pPr>
      <w:r>
        <w:t xml:space="preserve">The data and visualization above show that </w:t>
      </w:r>
      <w:r w:rsidR="1F068AD9">
        <w:t>an</w:t>
      </w:r>
      <w:r>
        <w:t xml:space="preserve"> overall 94.89% of user visiting the website end up only browsing the data, 3.6% add the products to cart and only 1.51% make the purchase.</w:t>
      </w:r>
    </w:p>
    <w:p w14:paraId="00E9ADB5" w14:textId="77777777" w:rsidR="008C13AD" w:rsidRDefault="006D0A71" w:rsidP="008C13AD">
      <w:pPr>
        <w:tabs>
          <w:tab w:val="left" w:pos="540"/>
        </w:tabs>
        <w:spacing w:line="240" w:lineRule="auto"/>
        <w:jc w:val="center"/>
      </w:pPr>
      <w:r>
        <w:rPr>
          <w:noProof/>
        </w:rPr>
        <w:pict w14:anchorId="385F661E">
          <v:shape id="_x0000_i1026" type="#_x0000_t75" alt="" style="width:156.25pt;height:136.35pt;mso-width-percent:0;mso-height-percent:0;mso-width-percent:0;mso-height-percent:0">
            <v:imagedata r:id="rId39" o:title="CF94584D"/>
          </v:shape>
        </w:pict>
      </w:r>
      <w:r w:rsidR="008C13AD">
        <w:t xml:space="preserve"> </w:t>
      </w:r>
      <w:r>
        <w:rPr>
          <w:noProof/>
        </w:rPr>
        <w:pict w14:anchorId="3EDD55E1">
          <v:shape id="_x0000_i1025" type="#_x0000_t75" alt="" style="width:95pt;height:58.2pt;mso-width-percent:0;mso-height-percent:0;mso-width-percent:0;mso-height-percent:0">
            <v:imagedata r:id="rId40" o:title="949B5CE3"/>
          </v:shape>
        </w:pict>
      </w:r>
    </w:p>
    <w:p w14:paraId="316A4119" w14:textId="1076CB48" w:rsidR="008C13AD" w:rsidRPr="009F13B2" w:rsidRDefault="008C13AD" w:rsidP="00D60E59">
      <w:pPr>
        <w:tabs>
          <w:tab w:val="left" w:pos="540"/>
        </w:tabs>
        <w:spacing w:line="240" w:lineRule="auto"/>
        <w:jc w:val="center"/>
      </w:pPr>
      <w:r>
        <w:t xml:space="preserve">Fig. 17. Event Occurrence </w:t>
      </w:r>
    </w:p>
    <w:p w14:paraId="23F3A330" w14:textId="3C5CCE91" w:rsidR="00FB6385" w:rsidRPr="00927227" w:rsidRDefault="00FB6385" w:rsidP="30EECDC3">
      <w:pPr>
        <w:pStyle w:val="Heading1"/>
        <w:numPr>
          <w:ilvl w:val="0"/>
          <w:numId w:val="0"/>
        </w:numPr>
      </w:pPr>
      <w:r w:rsidRPr="30EECDC3">
        <w:lastRenderedPageBreak/>
        <w:t>Chapter 5</w:t>
      </w:r>
      <w:r>
        <w:tab/>
      </w:r>
      <w:r w:rsidR="1D4FA7AF" w:rsidRPr="30EECDC3">
        <w:t>Collaboration</w:t>
      </w:r>
    </w:p>
    <w:p w14:paraId="3E5FBF06" w14:textId="3C5CCE91" w:rsidR="30EECDC3" w:rsidRDefault="30EECDC3" w:rsidP="30EECDC3">
      <w:pPr>
        <w:pStyle w:val="IndentedParagraph"/>
      </w:pPr>
    </w:p>
    <w:p w14:paraId="54C83A8F" w14:textId="24461E2D" w:rsidR="00FB6385" w:rsidRPr="00927227" w:rsidRDefault="00FB6385" w:rsidP="30EECDC3">
      <w:pPr>
        <w:spacing w:line="240" w:lineRule="auto"/>
        <w:ind w:left="547" w:hanging="540"/>
        <w:rPr>
          <w:b/>
          <w:bCs/>
        </w:rPr>
      </w:pPr>
      <w:r w:rsidRPr="7AD3A1A4">
        <w:rPr>
          <w:b/>
          <w:bCs/>
        </w:rPr>
        <w:t>5.1.</w:t>
      </w:r>
      <w:r>
        <w:tab/>
      </w:r>
      <w:r w:rsidR="0A8A788F" w:rsidRPr="7AD3A1A4">
        <w:rPr>
          <w:b/>
          <w:bCs/>
        </w:rPr>
        <w:t xml:space="preserve">GitHub </w:t>
      </w:r>
    </w:p>
    <w:p w14:paraId="78764AA2" w14:textId="3F5BF75C" w:rsidR="7AD3A1A4" w:rsidRDefault="7AD3A1A4" w:rsidP="7AD3A1A4">
      <w:pPr>
        <w:spacing w:line="240" w:lineRule="auto"/>
        <w:ind w:left="547" w:hanging="540"/>
        <w:rPr>
          <w:b/>
          <w:bCs/>
          <w:szCs w:val="24"/>
        </w:rPr>
      </w:pPr>
    </w:p>
    <w:p w14:paraId="536B2081" w14:textId="492AF5AB" w:rsidR="00FB6385" w:rsidRPr="00927227" w:rsidRDefault="0A8A788F" w:rsidP="30EECDC3">
      <w:pPr>
        <w:pStyle w:val="Paragraph1"/>
        <w:rPr>
          <w:szCs w:val="24"/>
        </w:rPr>
      </w:pPr>
      <w:r w:rsidRPr="30EECDC3">
        <w:rPr>
          <w:szCs w:val="24"/>
        </w:rPr>
        <w:t xml:space="preserve">All source code and finished documentation will be uploaded to GitHub repository. </w:t>
      </w:r>
    </w:p>
    <w:p w14:paraId="1BD7CDF2" w14:textId="668D399E" w:rsidR="0A8A788F" w:rsidRDefault="0A8A788F" w:rsidP="7AD3A1A4">
      <w:pPr>
        <w:spacing w:line="240" w:lineRule="auto"/>
        <w:ind w:left="547" w:hanging="540"/>
        <w:rPr>
          <w:szCs w:val="24"/>
        </w:rPr>
      </w:pPr>
      <w:r w:rsidRPr="7AD3A1A4">
        <w:rPr>
          <w:szCs w:val="24"/>
        </w:rPr>
        <w:t xml:space="preserve">Repository URL: </w:t>
      </w:r>
      <w:hyperlink r:id="rId41">
        <w:r w:rsidRPr="7AD3A1A4">
          <w:rPr>
            <w:rStyle w:val="Hyperlink"/>
            <w:szCs w:val="24"/>
          </w:rPr>
          <w:t>https://github.com/Sakshijain3/Bigdata_SNOWFLAKE_PROJECT</w:t>
        </w:r>
      </w:hyperlink>
    </w:p>
    <w:p w14:paraId="2DAF9D5B" w14:textId="0547A923" w:rsidR="30EECDC3" w:rsidRDefault="30EECDC3" w:rsidP="30EECDC3">
      <w:pPr>
        <w:spacing w:line="240" w:lineRule="auto"/>
        <w:ind w:left="547" w:hanging="540"/>
        <w:rPr>
          <w:szCs w:val="24"/>
        </w:rPr>
      </w:pPr>
    </w:p>
    <w:p w14:paraId="7BAE1157" w14:textId="200C7019" w:rsidR="0D040CBC" w:rsidRDefault="0D040CBC" w:rsidP="30EECDC3">
      <w:pPr>
        <w:spacing w:line="240" w:lineRule="auto"/>
        <w:ind w:left="547" w:hanging="540"/>
        <w:rPr>
          <w:b/>
          <w:bCs/>
        </w:rPr>
      </w:pPr>
      <w:r w:rsidRPr="7AD3A1A4">
        <w:rPr>
          <w:b/>
          <w:bCs/>
        </w:rPr>
        <w:t>5.2.</w:t>
      </w:r>
      <w:r>
        <w:tab/>
      </w:r>
      <w:r w:rsidRPr="7AD3A1A4">
        <w:rPr>
          <w:b/>
          <w:bCs/>
        </w:rPr>
        <w:t xml:space="preserve">Team members and Id’s </w:t>
      </w:r>
    </w:p>
    <w:p w14:paraId="0E0B48B6" w14:textId="64026E7E" w:rsidR="30EECDC3" w:rsidRDefault="30EECDC3" w:rsidP="7AD3A1A4">
      <w:pPr>
        <w:spacing w:line="240" w:lineRule="auto"/>
        <w:ind w:left="547" w:hanging="540"/>
        <w:rPr>
          <w:b/>
          <w:bCs/>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81"/>
        <w:gridCol w:w="1970"/>
        <w:gridCol w:w="2890"/>
      </w:tblGrid>
      <w:tr w:rsidR="006D0A71" w14:paraId="6B1F7DB0" w14:textId="77777777" w:rsidTr="006D0A71">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57D1D7E1" w14:textId="1C5D737B" w:rsidR="7AD3A1A4" w:rsidRPr="006D0A71" w:rsidRDefault="7AD3A1A4" w:rsidP="006D0A71">
            <w:pPr>
              <w:spacing w:line="240" w:lineRule="auto"/>
              <w:rPr>
                <w:rFonts w:eastAsia="Times New Roman"/>
                <w:color w:val="000000"/>
                <w:szCs w:val="24"/>
              </w:rPr>
            </w:pPr>
            <w:r w:rsidRPr="006D0A71">
              <w:rPr>
                <w:rFonts w:eastAsia="Times New Roman"/>
                <w:b/>
                <w:bCs/>
                <w:color w:val="000000"/>
                <w:szCs w:val="24"/>
                <w:lang w:val="en-GB"/>
              </w:rPr>
              <w:t>Name</w:t>
            </w:r>
          </w:p>
        </w:tc>
        <w:tc>
          <w:tcPr>
            <w:tcW w:w="1970" w:type="dxa"/>
            <w:tcBorders>
              <w:top w:val="single" w:sz="6" w:space="0" w:color="000000"/>
              <w:left w:val="single" w:sz="6" w:space="0" w:color="000000"/>
              <w:bottom w:val="single" w:sz="6" w:space="0" w:color="000000"/>
              <w:right w:val="single" w:sz="6" w:space="0" w:color="000000"/>
            </w:tcBorders>
            <w:shd w:val="clear" w:color="auto" w:fill="auto"/>
          </w:tcPr>
          <w:p w14:paraId="639CE8BE" w14:textId="2DC961F6" w:rsidR="7AD3A1A4" w:rsidRPr="006D0A71" w:rsidRDefault="7AD3A1A4" w:rsidP="006D0A71">
            <w:pPr>
              <w:spacing w:line="240" w:lineRule="auto"/>
              <w:rPr>
                <w:rFonts w:eastAsia="Times New Roman"/>
                <w:color w:val="000000"/>
                <w:szCs w:val="24"/>
              </w:rPr>
            </w:pPr>
            <w:r w:rsidRPr="006D0A71">
              <w:rPr>
                <w:rFonts w:eastAsia="Times New Roman"/>
                <w:b/>
                <w:bCs/>
                <w:color w:val="000000"/>
                <w:szCs w:val="24"/>
                <w:lang w:val="en-GB"/>
              </w:rPr>
              <w:t>Student ID</w:t>
            </w:r>
          </w:p>
        </w:tc>
        <w:tc>
          <w:tcPr>
            <w:tcW w:w="2890" w:type="dxa"/>
            <w:tcBorders>
              <w:top w:val="single" w:sz="6" w:space="0" w:color="000000"/>
              <w:left w:val="single" w:sz="6" w:space="0" w:color="000000"/>
              <w:bottom w:val="single" w:sz="6" w:space="0" w:color="000000"/>
              <w:right w:val="single" w:sz="6" w:space="0" w:color="000000"/>
            </w:tcBorders>
            <w:shd w:val="clear" w:color="auto" w:fill="auto"/>
          </w:tcPr>
          <w:p w14:paraId="1B1534C0" w14:textId="0694EDC3" w:rsidR="36A8F610" w:rsidRPr="006D0A71" w:rsidRDefault="36A8F610" w:rsidP="006D0A71">
            <w:pPr>
              <w:spacing w:line="240" w:lineRule="auto"/>
              <w:rPr>
                <w:rFonts w:eastAsia="Times New Roman"/>
                <w:color w:val="000000"/>
                <w:szCs w:val="24"/>
              </w:rPr>
            </w:pPr>
            <w:r w:rsidRPr="006D0A71">
              <w:rPr>
                <w:rFonts w:eastAsia="Times New Roman"/>
                <w:b/>
                <w:bCs/>
                <w:color w:val="000000"/>
                <w:szCs w:val="24"/>
                <w:lang w:val="en-GB"/>
              </w:rPr>
              <w:t>GitHub</w:t>
            </w:r>
            <w:r w:rsidR="7AD3A1A4" w:rsidRPr="006D0A71">
              <w:rPr>
                <w:rFonts w:eastAsia="Times New Roman"/>
                <w:b/>
                <w:bCs/>
                <w:color w:val="000000"/>
                <w:szCs w:val="24"/>
                <w:lang w:val="en-GB"/>
              </w:rPr>
              <w:t xml:space="preserve"> ID</w:t>
            </w:r>
          </w:p>
        </w:tc>
      </w:tr>
      <w:tr w:rsidR="006D0A71" w14:paraId="5679143E" w14:textId="77777777" w:rsidTr="006D0A71">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5A578451" w14:textId="57FCA8C8"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Snehal Dashrath Karad</w:t>
            </w:r>
          </w:p>
        </w:tc>
        <w:tc>
          <w:tcPr>
            <w:tcW w:w="1970" w:type="dxa"/>
            <w:tcBorders>
              <w:top w:val="single" w:sz="6" w:space="0" w:color="000000"/>
              <w:left w:val="single" w:sz="6" w:space="0" w:color="000000"/>
              <w:bottom w:val="single" w:sz="6" w:space="0" w:color="000000"/>
              <w:right w:val="single" w:sz="6" w:space="0" w:color="000000"/>
            </w:tcBorders>
            <w:shd w:val="clear" w:color="auto" w:fill="auto"/>
          </w:tcPr>
          <w:p w14:paraId="22A247D6" w14:textId="0B4A064E"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015935114</w:t>
            </w:r>
          </w:p>
        </w:tc>
        <w:tc>
          <w:tcPr>
            <w:tcW w:w="2890" w:type="dxa"/>
            <w:tcBorders>
              <w:top w:val="single" w:sz="6" w:space="0" w:color="000000"/>
              <w:left w:val="single" w:sz="6" w:space="0" w:color="000000"/>
              <w:bottom w:val="single" w:sz="6" w:space="0" w:color="000000"/>
              <w:right w:val="single" w:sz="6" w:space="0" w:color="000000"/>
            </w:tcBorders>
            <w:shd w:val="clear" w:color="auto" w:fill="auto"/>
          </w:tcPr>
          <w:p w14:paraId="02B8DC7F" w14:textId="3E9BFAED"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77168964</w:t>
            </w:r>
          </w:p>
        </w:tc>
      </w:tr>
      <w:tr w:rsidR="006D0A71" w14:paraId="3A55170E" w14:textId="77777777" w:rsidTr="006D0A71">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4797DC27" w14:textId="0244DDA5"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Sakshi Jain</w:t>
            </w:r>
          </w:p>
        </w:tc>
        <w:tc>
          <w:tcPr>
            <w:tcW w:w="1970" w:type="dxa"/>
            <w:tcBorders>
              <w:top w:val="single" w:sz="6" w:space="0" w:color="000000"/>
              <w:left w:val="single" w:sz="6" w:space="0" w:color="000000"/>
              <w:bottom w:val="single" w:sz="6" w:space="0" w:color="000000"/>
              <w:right w:val="single" w:sz="6" w:space="0" w:color="000000"/>
            </w:tcBorders>
            <w:shd w:val="clear" w:color="auto" w:fill="auto"/>
          </w:tcPr>
          <w:p w14:paraId="718E1E12" w14:textId="78C64FBC"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015691936</w:t>
            </w:r>
          </w:p>
        </w:tc>
        <w:tc>
          <w:tcPr>
            <w:tcW w:w="2890" w:type="dxa"/>
            <w:tcBorders>
              <w:top w:val="single" w:sz="6" w:space="0" w:color="000000"/>
              <w:left w:val="single" w:sz="6" w:space="0" w:color="000000"/>
              <w:bottom w:val="single" w:sz="6" w:space="0" w:color="000000"/>
              <w:right w:val="single" w:sz="6" w:space="0" w:color="000000"/>
            </w:tcBorders>
            <w:shd w:val="clear" w:color="auto" w:fill="auto"/>
          </w:tcPr>
          <w:p w14:paraId="2BBB100B" w14:textId="2A3FCBE3"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89425256</w:t>
            </w:r>
          </w:p>
        </w:tc>
      </w:tr>
      <w:tr w:rsidR="006D0A71" w14:paraId="7C285F20" w14:textId="77777777" w:rsidTr="006D0A71">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0FC8E51A" w14:textId="07397110"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 xml:space="preserve">Lakshmi Naga Meghana </w:t>
            </w:r>
            <w:proofErr w:type="spellStart"/>
            <w:r w:rsidRPr="006D0A71">
              <w:rPr>
                <w:rFonts w:eastAsia="Times New Roman"/>
                <w:color w:val="000000"/>
                <w:szCs w:val="24"/>
                <w:lang w:val="en-GB"/>
              </w:rPr>
              <w:t>Polisetty</w:t>
            </w:r>
            <w:proofErr w:type="spellEnd"/>
          </w:p>
        </w:tc>
        <w:tc>
          <w:tcPr>
            <w:tcW w:w="1970" w:type="dxa"/>
            <w:tcBorders>
              <w:top w:val="single" w:sz="6" w:space="0" w:color="000000"/>
              <w:left w:val="single" w:sz="6" w:space="0" w:color="000000"/>
              <w:bottom w:val="single" w:sz="6" w:space="0" w:color="000000"/>
              <w:right w:val="single" w:sz="6" w:space="0" w:color="000000"/>
            </w:tcBorders>
            <w:shd w:val="clear" w:color="auto" w:fill="auto"/>
          </w:tcPr>
          <w:p w14:paraId="0B5FA039" w14:textId="0DD577CF"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015918708</w:t>
            </w:r>
          </w:p>
        </w:tc>
        <w:tc>
          <w:tcPr>
            <w:tcW w:w="2890" w:type="dxa"/>
            <w:tcBorders>
              <w:top w:val="single" w:sz="6" w:space="0" w:color="000000"/>
              <w:left w:val="single" w:sz="6" w:space="0" w:color="000000"/>
              <w:bottom w:val="single" w:sz="6" w:space="0" w:color="000000"/>
              <w:right w:val="single" w:sz="6" w:space="0" w:color="000000"/>
            </w:tcBorders>
            <w:shd w:val="clear" w:color="auto" w:fill="auto"/>
          </w:tcPr>
          <w:p w14:paraId="2F1C96BF" w14:textId="253CB45C"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90289879</w:t>
            </w:r>
          </w:p>
        </w:tc>
      </w:tr>
      <w:tr w:rsidR="006D0A71" w14:paraId="69A7F7B8" w14:textId="77777777" w:rsidTr="006D0A71">
        <w:tc>
          <w:tcPr>
            <w:tcW w:w="3781" w:type="dxa"/>
            <w:tcBorders>
              <w:top w:val="single" w:sz="6" w:space="0" w:color="000000"/>
              <w:left w:val="single" w:sz="6" w:space="0" w:color="000000"/>
              <w:bottom w:val="single" w:sz="6" w:space="0" w:color="000000"/>
              <w:right w:val="single" w:sz="6" w:space="0" w:color="000000"/>
            </w:tcBorders>
            <w:shd w:val="clear" w:color="auto" w:fill="auto"/>
          </w:tcPr>
          <w:p w14:paraId="5F0ED291" w14:textId="17AD13CA" w:rsidR="7AD3A1A4" w:rsidRPr="006D0A71" w:rsidRDefault="7AD3A1A4" w:rsidP="006D0A71">
            <w:pPr>
              <w:spacing w:line="276" w:lineRule="auto"/>
              <w:rPr>
                <w:rFonts w:eastAsia="Times New Roman"/>
                <w:color w:val="000000"/>
                <w:szCs w:val="24"/>
              </w:rPr>
            </w:pPr>
            <w:r w:rsidRPr="006D0A71">
              <w:rPr>
                <w:rFonts w:eastAsia="Times New Roman"/>
                <w:color w:val="000000"/>
                <w:szCs w:val="24"/>
                <w:lang w:val="en-GB"/>
              </w:rPr>
              <w:t xml:space="preserve">Sakshi </w:t>
            </w:r>
            <w:proofErr w:type="spellStart"/>
            <w:r w:rsidRPr="006D0A71">
              <w:rPr>
                <w:rFonts w:eastAsia="Times New Roman"/>
                <w:color w:val="000000"/>
                <w:szCs w:val="24"/>
                <w:lang w:val="en-GB"/>
              </w:rPr>
              <w:t>Tongia</w:t>
            </w:r>
            <w:proofErr w:type="spellEnd"/>
          </w:p>
        </w:tc>
        <w:tc>
          <w:tcPr>
            <w:tcW w:w="1970" w:type="dxa"/>
            <w:tcBorders>
              <w:top w:val="single" w:sz="6" w:space="0" w:color="000000"/>
              <w:left w:val="single" w:sz="6" w:space="0" w:color="000000"/>
              <w:bottom w:val="single" w:sz="6" w:space="0" w:color="000000"/>
              <w:right w:val="single" w:sz="6" w:space="0" w:color="000000"/>
            </w:tcBorders>
            <w:shd w:val="clear" w:color="auto" w:fill="auto"/>
          </w:tcPr>
          <w:p w14:paraId="393810C9" w14:textId="0DF7CFF8" w:rsidR="7AD3A1A4" w:rsidRPr="006D0A71" w:rsidRDefault="7AD3A1A4" w:rsidP="006D0A71">
            <w:pPr>
              <w:spacing w:line="276" w:lineRule="auto"/>
              <w:rPr>
                <w:rFonts w:eastAsia="Times New Roman"/>
                <w:color w:val="242424"/>
                <w:szCs w:val="24"/>
              </w:rPr>
            </w:pPr>
            <w:r w:rsidRPr="006D0A71">
              <w:rPr>
                <w:rFonts w:eastAsia="Times New Roman"/>
                <w:color w:val="242424"/>
                <w:szCs w:val="24"/>
                <w:lang w:val="en-GB"/>
              </w:rPr>
              <w:t>015443389</w:t>
            </w:r>
          </w:p>
        </w:tc>
        <w:tc>
          <w:tcPr>
            <w:tcW w:w="2890" w:type="dxa"/>
            <w:tcBorders>
              <w:top w:val="single" w:sz="6" w:space="0" w:color="000000"/>
              <w:left w:val="single" w:sz="6" w:space="0" w:color="000000"/>
              <w:bottom w:val="single" w:sz="6" w:space="0" w:color="000000"/>
              <w:right w:val="single" w:sz="6" w:space="0" w:color="000000"/>
            </w:tcBorders>
            <w:shd w:val="clear" w:color="auto" w:fill="auto"/>
          </w:tcPr>
          <w:p w14:paraId="70AF79BF" w14:textId="22ED5EF6" w:rsidR="7AD3A1A4" w:rsidRPr="006D0A71" w:rsidRDefault="7AD3A1A4" w:rsidP="006D0A71">
            <w:pPr>
              <w:spacing w:line="276" w:lineRule="auto"/>
              <w:rPr>
                <w:rFonts w:eastAsia="Times New Roman"/>
                <w:color w:val="242424"/>
                <w:szCs w:val="24"/>
              </w:rPr>
            </w:pPr>
            <w:r w:rsidRPr="006D0A71">
              <w:rPr>
                <w:rFonts w:eastAsia="Times New Roman"/>
                <w:color w:val="242424"/>
                <w:szCs w:val="24"/>
                <w:lang w:val="en-GB"/>
              </w:rPr>
              <w:t>90562631</w:t>
            </w:r>
          </w:p>
        </w:tc>
      </w:tr>
    </w:tbl>
    <w:p w14:paraId="184440F3" w14:textId="5DE09B95" w:rsidR="30EECDC3" w:rsidRDefault="30EECDC3" w:rsidP="7AD3A1A4">
      <w:pPr>
        <w:pStyle w:val="Paragraph1"/>
        <w:rPr>
          <w:szCs w:val="24"/>
        </w:rPr>
      </w:pPr>
    </w:p>
    <w:p w14:paraId="43FBB3AA" w14:textId="5DCCF47B" w:rsidR="30EECDC3" w:rsidRDefault="30EECDC3" w:rsidP="30EECDC3">
      <w:pPr>
        <w:spacing w:line="240" w:lineRule="auto"/>
        <w:ind w:left="547" w:hanging="540"/>
        <w:rPr>
          <w:szCs w:val="24"/>
        </w:rPr>
      </w:pPr>
    </w:p>
    <w:bookmarkEnd w:id="14"/>
    <w:bookmarkEnd w:id="15"/>
    <w:bookmarkEnd w:id="16"/>
    <w:bookmarkEnd w:id="17"/>
    <w:bookmarkEnd w:id="18"/>
    <w:bookmarkEnd w:id="19"/>
    <w:p w14:paraId="679DEDBB" w14:textId="0B5E6E46" w:rsidR="00FB6385" w:rsidRPr="00927227" w:rsidRDefault="00FB6385" w:rsidP="30EECDC3">
      <w:pPr>
        <w:spacing w:line="240" w:lineRule="auto"/>
        <w:ind w:left="547" w:hanging="540"/>
        <w:rPr>
          <w:szCs w:val="24"/>
        </w:rPr>
      </w:pPr>
    </w:p>
    <w:p w14:paraId="30B603F0" w14:textId="128A34DE" w:rsidR="00FB6385" w:rsidRPr="005B0450" w:rsidRDefault="00FB6385" w:rsidP="00FB6385">
      <w:pPr>
        <w:spacing w:line="240" w:lineRule="auto"/>
      </w:pPr>
      <w:bookmarkStart w:id="20" w:name="_Toc513603546"/>
      <w:bookmarkStart w:id="21" w:name="_Toc513619124"/>
      <w:bookmarkStart w:id="22" w:name="_Toc513625571"/>
      <w:bookmarkStart w:id="23" w:name="_Toc513639696"/>
      <w:bookmarkStart w:id="24" w:name="_Toc513639946"/>
      <w:bookmarkStart w:id="25" w:name="_Toc513640017"/>
      <w:bookmarkStart w:id="26" w:name="_Toc513640226"/>
      <w:bookmarkStart w:id="27" w:name="_Toc513659269"/>
      <w:bookmarkStart w:id="28" w:name="_Toc513660998"/>
      <w:bookmarkStart w:id="29" w:name="_Toc514076618"/>
      <w:bookmarkStart w:id="30" w:name="_Toc514076769"/>
      <w:bookmarkStart w:id="31" w:name="_Toc514077518"/>
      <w:bookmarkStart w:id="32" w:name="_Toc514571593"/>
      <w:bookmarkStart w:id="33" w:name="_Toc514594341"/>
      <w:bookmarkStart w:id="34" w:name="_Toc247297012"/>
      <w:r w:rsidRPr="30EECDC3">
        <w:rPr>
          <w:b/>
          <w:bCs/>
          <w:sz w:val="28"/>
          <w:szCs w:val="28"/>
        </w:rPr>
        <w:br w:type="page"/>
      </w:r>
      <w:r w:rsidRPr="30EECDC3">
        <w:rPr>
          <w:b/>
          <w:bCs/>
          <w:sz w:val="28"/>
          <w:szCs w:val="28"/>
        </w:rPr>
        <w:lastRenderedPageBreak/>
        <w:t xml:space="preserve">Chapter </w:t>
      </w:r>
      <w:r w:rsidR="70A88359" w:rsidRPr="30EECDC3">
        <w:rPr>
          <w:b/>
          <w:bCs/>
          <w:sz w:val="28"/>
          <w:szCs w:val="28"/>
        </w:rPr>
        <w:t>6</w:t>
      </w:r>
      <w:r>
        <w:tab/>
      </w:r>
      <w:r w:rsidRPr="30EECDC3">
        <w:rPr>
          <w:b/>
          <w:bCs/>
          <w:sz w:val="28"/>
          <w:szCs w:val="28"/>
        </w:rPr>
        <w:t>Conclusion and Future Work</w:t>
      </w:r>
    </w:p>
    <w:p w14:paraId="51C1E255" w14:textId="77777777" w:rsidR="00FB6385" w:rsidRDefault="00FB6385" w:rsidP="00FB6385">
      <w:pPr>
        <w:tabs>
          <w:tab w:val="left" w:pos="540"/>
        </w:tabs>
        <w:spacing w:line="240" w:lineRule="auto"/>
      </w:pPr>
    </w:p>
    <w:p w14:paraId="1614B00C" w14:textId="64AAFFB7" w:rsidR="00AB21EE" w:rsidRDefault="0BF3D414" w:rsidP="00FB6385">
      <w:pPr>
        <w:spacing w:line="240" w:lineRule="auto"/>
      </w:pPr>
      <w:r w:rsidRPr="7AD3A1A4">
        <w:rPr>
          <w:b/>
          <w:bCs/>
        </w:rPr>
        <w:t>6</w:t>
      </w:r>
      <w:r w:rsidR="00AB21EE" w:rsidRPr="7AD3A1A4">
        <w:rPr>
          <w:b/>
          <w:bCs/>
        </w:rPr>
        <w:t>.1</w:t>
      </w:r>
      <w:r w:rsidR="67E994F8" w:rsidRPr="7AD3A1A4">
        <w:rPr>
          <w:b/>
          <w:bCs/>
        </w:rPr>
        <w:t xml:space="preserve">   </w:t>
      </w:r>
      <w:r w:rsidR="00927227" w:rsidRPr="7AD3A1A4">
        <w:rPr>
          <w:b/>
          <w:bCs/>
        </w:rPr>
        <w:t xml:space="preserve">Conclusion </w:t>
      </w:r>
      <w:r w:rsidR="00FB6385">
        <w:t xml:space="preserve"> </w:t>
      </w:r>
    </w:p>
    <w:p w14:paraId="6DA40B38" w14:textId="532F4A5F" w:rsidR="7AD3A1A4" w:rsidRDefault="7AD3A1A4" w:rsidP="7AD3A1A4">
      <w:pPr>
        <w:spacing w:line="240" w:lineRule="auto"/>
        <w:rPr>
          <w:szCs w:val="24"/>
        </w:rPr>
      </w:pPr>
    </w:p>
    <w:p w14:paraId="32B275AE" w14:textId="73245234" w:rsidR="00FB6385" w:rsidRDefault="00927227" w:rsidP="30EECDC3">
      <w:pPr>
        <w:spacing w:line="240" w:lineRule="auto"/>
        <w:jc w:val="both"/>
      </w:pPr>
      <w:r>
        <w:t xml:space="preserve">This analysis helped us to understand the transactions that happened over the given dataset for two months. We were able to gain insights into the categories that sold the most, brand performance, user conversions, peak traffic times on the </w:t>
      </w:r>
      <w:r w:rsidR="219B434A">
        <w:t>website. By</w:t>
      </w:r>
      <w:r>
        <w:t xml:space="preserve"> doing analysis by creating User Funnel, Month over month analysis and RFM for the data, we were able to understand in depth the user buying </w:t>
      </w:r>
      <w:r w:rsidR="00334F5A">
        <w:t>trends,</w:t>
      </w:r>
      <w:r>
        <w:t xml:space="preserve"> </w:t>
      </w:r>
      <w:r w:rsidR="77CE5B00">
        <w:t>category,</w:t>
      </w:r>
      <w:r>
        <w:t xml:space="preserve"> and brand performances.</w:t>
      </w:r>
    </w:p>
    <w:p w14:paraId="03596C55" w14:textId="77777777" w:rsidR="00927227" w:rsidRPr="00C217BB" w:rsidRDefault="00927227" w:rsidP="00FB6385">
      <w:pPr>
        <w:spacing w:line="240" w:lineRule="auto"/>
      </w:pPr>
    </w:p>
    <w:p w14:paraId="189D9D5F" w14:textId="5E7898E4" w:rsidR="00AB21EE" w:rsidRDefault="5CA0D2F8" w:rsidP="00FB6385">
      <w:pPr>
        <w:tabs>
          <w:tab w:val="left" w:pos="540"/>
        </w:tabs>
        <w:spacing w:line="240" w:lineRule="auto"/>
        <w:ind w:left="540" w:hanging="540"/>
      </w:pPr>
      <w:r w:rsidRPr="7AD3A1A4">
        <w:rPr>
          <w:b/>
          <w:bCs/>
        </w:rPr>
        <w:t>6</w:t>
      </w:r>
      <w:r w:rsidR="00AB21EE" w:rsidRPr="7AD3A1A4">
        <w:rPr>
          <w:b/>
          <w:bCs/>
        </w:rPr>
        <w:t xml:space="preserve">.2 </w:t>
      </w:r>
      <w:r w:rsidR="00AB21EE">
        <w:tab/>
      </w:r>
      <w:r w:rsidR="00927227" w:rsidRPr="7AD3A1A4">
        <w:rPr>
          <w:b/>
          <w:bCs/>
        </w:rPr>
        <w:t>Challenges Faced</w:t>
      </w:r>
      <w:r w:rsidR="00FB6385">
        <w:t xml:space="preserve"> </w:t>
      </w:r>
    </w:p>
    <w:p w14:paraId="7345BADD" w14:textId="203EE8DB" w:rsidR="7AD3A1A4" w:rsidRDefault="7AD3A1A4" w:rsidP="7AD3A1A4">
      <w:pPr>
        <w:tabs>
          <w:tab w:val="left" w:pos="540"/>
        </w:tabs>
        <w:spacing w:line="240" w:lineRule="auto"/>
        <w:ind w:left="540" w:hanging="540"/>
        <w:rPr>
          <w:szCs w:val="24"/>
        </w:rPr>
      </w:pPr>
    </w:p>
    <w:p w14:paraId="71AB0A98" w14:textId="77777777" w:rsidR="00FB6385" w:rsidRPr="00C217BB" w:rsidRDefault="00927227" w:rsidP="00927227">
      <w:pPr>
        <w:spacing w:line="240" w:lineRule="auto"/>
      </w:pPr>
      <w:r w:rsidRPr="00927227">
        <w:t>We faced issues while loading the data in the snowflake using appropriate datatypes, so we loaded all the columns as string. Later, we were able to change the data types to the appropriate ones for all the columns using custom SQL for transformation.</w:t>
      </w:r>
    </w:p>
    <w:p w14:paraId="49C25531" w14:textId="77777777" w:rsidR="00FB6385" w:rsidRDefault="00FB6385" w:rsidP="00FB6385">
      <w:pPr>
        <w:tabs>
          <w:tab w:val="left" w:pos="540"/>
        </w:tabs>
        <w:spacing w:line="240" w:lineRule="auto"/>
        <w:ind w:left="540" w:hanging="540"/>
      </w:pPr>
    </w:p>
    <w:p w14:paraId="3F4B08E6" w14:textId="58096787" w:rsidR="00927227" w:rsidRDefault="50D7960C" w:rsidP="00927227">
      <w:pPr>
        <w:tabs>
          <w:tab w:val="left" w:pos="540"/>
        </w:tabs>
        <w:spacing w:line="240" w:lineRule="auto"/>
        <w:ind w:left="540" w:hanging="540"/>
      </w:pPr>
      <w:r w:rsidRPr="7AD3A1A4">
        <w:rPr>
          <w:b/>
          <w:bCs/>
        </w:rPr>
        <w:t>6</w:t>
      </w:r>
      <w:r w:rsidR="00927227" w:rsidRPr="7AD3A1A4">
        <w:rPr>
          <w:b/>
          <w:bCs/>
        </w:rPr>
        <w:t>.3</w:t>
      </w:r>
      <w:r w:rsidR="00927227">
        <w:tab/>
      </w:r>
      <w:r w:rsidR="00927227" w:rsidRPr="7AD3A1A4">
        <w:rPr>
          <w:b/>
          <w:bCs/>
        </w:rPr>
        <w:t>Future work</w:t>
      </w:r>
      <w:r w:rsidR="00927227">
        <w:t xml:space="preserve"> </w:t>
      </w:r>
    </w:p>
    <w:p w14:paraId="16126193" w14:textId="6AB0FA2D" w:rsidR="7AD3A1A4" w:rsidRDefault="7AD3A1A4" w:rsidP="7AD3A1A4">
      <w:pPr>
        <w:tabs>
          <w:tab w:val="left" w:pos="540"/>
        </w:tabs>
        <w:spacing w:line="240" w:lineRule="auto"/>
        <w:ind w:left="540" w:hanging="540"/>
        <w:rPr>
          <w:szCs w:val="24"/>
        </w:rPr>
      </w:pPr>
    </w:p>
    <w:p w14:paraId="3CA14010" w14:textId="2ABE84B7" w:rsidR="00927227" w:rsidRDefault="00927227" w:rsidP="00927227">
      <w:pPr>
        <w:spacing w:line="240" w:lineRule="auto"/>
      </w:pPr>
      <w:r>
        <w:t>Dive deep into understanding why users are browsing content, but a small percent of that end up making a purchase, this will help in making changes to the website, availability of products etc., and increase the conversion ratio</w:t>
      </w:r>
      <w:r w:rsidR="14BE5284">
        <w:t xml:space="preserve">. </w:t>
      </w:r>
    </w:p>
    <w:p w14:paraId="11237DDB" w14:textId="4B925B59" w:rsidR="00927227" w:rsidRDefault="00927227" w:rsidP="00927227">
      <w:pPr>
        <w:spacing w:line="240" w:lineRule="auto"/>
      </w:pPr>
      <w:r>
        <w:t>The data can be used to provide recommendations to the customers using their purchase history data and building a machine learning model to predict their next purchase product/time</w:t>
      </w:r>
      <w:r w:rsidR="40505B40">
        <w:t xml:space="preserve">. </w:t>
      </w:r>
    </w:p>
    <w:p w14:paraId="199FFE72" w14:textId="50E5DB77" w:rsidR="00927227" w:rsidRPr="00C217BB" w:rsidRDefault="00927227" w:rsidP="00927227">
      <w:pPr>
        <w:spacing w:line="240" w:lineRule="auto"/>
      </w:pPr>
      <w:r>
        <w:t>Cluster the customers based on their buying behavior we can optimize their shopping experience by showing them relevant products (what other customers who brought this item also brought)</w:t>
      </w:r>
      <w:r w:rsidR="737C0846">
        <w:t xml:space="preserve">. </w:t>
      </w:r>
    </w:p>
    <w:p w14:paraId="29F1249F" w14:textId="77777777" w:rsidR="00927227" w:rsidRDefault="00927227" w:rsidP="00FB6385">
      <w:pPr>
        <w:tabs>
          <w:tab w:val="left" w:pos="540"/>
        </w:tabs>
        <w:spacing w:line="240" w:lineRule="auto"/>
        <w:ind w:left="540" w:hanging="540"/>
      </w:pPr>
    </w:p>
    <w:p w14:paraId="2316ACFF" w14:textId="77777777" w:rsidR="00FB6385" w:rsidRDefault="00FB6385" w:rsidP="00FB6385">
      <w:pPr>
        <w:pStyle w:val="RefHeading"/>
      </w:pPr>
      <w:r>
        <w:lastRenderedPageBreak/>
        <w:t>R</w:t>
      </w:r>
      <w:bookmarkEnd w:id="20"/>
      <w:bookmarkEnd w:id="21"/>
      <w:bookmarkEnd w:id="22"/>
      <w:bookmarkEnd w:id="23"/>
      <w:bookmarkEnd w:id="24"/>
      <w:bookmarkEnd w:id="25"/>
      <w:bookmarkEnd w:id="26"/>
      <w:bookmarkEnd w:id="27"/>
      <w:bookmarkEnd w:id="28"/>
      <w:bookmarkEnd w:id="29"/>
      <w:bookmarkEnd w:id="30"/>
      <w:bookmarkEnd w:id="31"/>
      <w:bookmarkEnd w:id="32"/>
      <w:bookmarkEnd w:id="33"/>
      <w:r>
        <w:t>eferences</w:t>
      </w:r>
      <w:bookmarkEnd w:id="34"/>
    </w:p>
    <w:p w14:paraId="37F7862F" w14:textId="77777777" w:rsidR="00FB6385" w:rsidRDefault="00FB6385" w:rsidP="00FB6385"/>
    <w:p w14:paraId="2DE380DB" w14:textId="77777777" w:rsidR="00927227" w:rsidRPr="00927227" w:rsidRDefault="006D0A71" w:rsidP="00927227">
      <w:pPr>
        <w:numPr>
          <w:ilvl w:val="0"/>
          <w:numId w:val="29"/>
        </w:numPr>
        <w:spacing w:line="360" w:lineRule="auto"/>
      </w:pPr>
      <w:hyperlink r:id="rId42" w:history="1">
        <w:r w:rsidR="00927227" w:rsidRPr="003F7757">
          <w:rPr>
            <w:rStyle w:val="Hyperlink"/>
            <w:noProof w:val="0"/>
          </w:rPr>
          <w:t>https://www.kaggle.com/mkechinov/ecommerce-behavior-data-from-multi</w:t>
        </w:r>
      </w:hyperlink>
      <w:r w:rsidR="00927227" w:rsidRPr="00927227">
        <w:t xml:space="preserve"> </w:t>
      </w:r>
      <w:proofErr w:type="spellStart"/>
      <w:r w:rsidR="00927227" w:rsidRPr="00927227">
        <w:t>category-store?select</w:t>
      </w:r>
      <w:proofErr w:type="spellEnd"/>
      <w:r w:rsidR="00927227" w:rsidRPr="00927227">
        <w:t xml:space="preserve">=2019-Nov.csv   </w:t>
      </w:r>
    </w:p>
    <w:p w14:paraId="0BD32BDA" w14:textId="77777777" w:rsidR="00927227" w:rsidRPr="00927227" w:rsidRDefault="00927227" w:rsidP="00927227">
      <w:pPr>
        <w:numPr>
          <w:ilvl w:val="0"/>
          <w:numId w:val="29"/>
        </w:numPr>
        <w:spacing w:line="360" w:lineRule="auto"/>
        <w:rPr>
          <w:bCs/>
        </w:rPr>
      </w:pPr>
      <w:r w:rsidRPr="00927227">
        <w:rPr>
          <w:bCs/>
        </w:rPr>
        <w:t xml:space="preserve">https://towardsdatascience.com/scalable-efficient-big-data-analytics-machine-learning-pipeline-architecture-on-cloud-4d59efc092b5  </w:t>
      </w:r>
    </w:p>
    <w:p w14:paraId="2C10A5CF" w14:textId="7B074DE2" w:rsidR="00FB6385" w:rsidRPr="0074634E" w:rsidRDefault="00927227" w:rsidP="5C80CCD1">
      <w:pPr>
        <w:numPr>
          <w:ilvl w:val="0"/>
          <w:numId w:val="29"/>
        </w:numPr>
        <w:spacing w:line="360" w:lineRule="auto"/>
      </w:pPr>
      <w:r>
        <w:t xml:space="preserve">https://help.tableau.com/current/pro/desktop/en-us/examples_snowflake.htm  </w:t>
      </w:r>
    </w:p>
    <w:p w14:paraId="1FBC0815" w14:textId="1B160C7E" w:rsidR="77194A24" w:rsidRDefault="77194A24" w:rsidP="7AD3A1A4">
      <w:pPr>
        <w:numPr>
          <w:ilvl w:val="0"/>
          <w:numId w:val="29"/>
        </w:numPr>
        <w:spacing w:line="360" w:lineRule="auto"/>
        <w:rPr>
          <w:rFonts w:eastAsia="Times New Roman"/>
          <w:szCs w:val="24"/>
        </w:rPr>
      </w:pPr>
      <w:r w:rsidRPr="7AD3A1A4">
        <w:rPr>
          <w:szCs w:val="24"/>
        </w:rPr>
        <w:t xml:space="preserve">https://docs.aws.amazon.com/IAM/latest/UserGuide/tutorials.html  </w:t>
      </w:r>
    </w:p>
    <w:p w14:paraId="497B2670" w14:textId="1F1146B0" w:rsidR="77194A24" w:rsidRDefault="77194A24" w:rsidP="7AD3A1A4">
      <w:pPr>
        <w:pStyle w:val="ListParagraph"/>
        <w:numPr>
          <w:ilvl w:val="0"/>
          <w:numId w:val="29"/>
        </w:numPr>
        <w:rPr>
          <w:rFonts w:eastAsia="Times New Roman"/>
          <w:szCs w:val="24"/>
        </w:rPr>
      </w:pPr>
      <w:r>
        <w:t xml:space="preserve">https://docs.aws.amazon.com/athena/latest/ug/work-with-data-stores.html    </w:t>
      </w:r>
    </w:p>
    <w:sectPr w:rsidR="77194A24" w:rsidSect="00833A43">
      <w:headerReference w:type="default" r:id="rId43"/>
      <w:footerReference w:type="default" r:id="rId44"/>
      <w:headerReference w:type="first" r:id="rId45"/>
      <w:footnotePr>
        <w:numRestart w:val="eachPage"/>
      </w:footnotePr>
      <w:pgSz w:w="12240" w:h="15840" w:code="1"/>
      <w:pgMar w:top="1872" w:right="1440" w:bottom="1440" w:left="2160" w:header="1152" w:footer="720"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E28F3" w14:textId="77777777" w:rsidR="006D0A71" w:rsidRDefault="006D0A71">
      <w:r>
        <w:separator/>
      </w:r>
    </w:p>
  </w:endnote>
  <w:endnote w:type="continuationSeparator" w:id="0">
    <w:p w14:paraId="31817C26" w14:textId="77777777" w:rsidR="006D0A71" w:rsidRDefault="006D0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Times New Roman"/>
    <w:panose1 w:val="020B0604020202020204"/>
    <w:charset w:val="00"/>
    <w:family w:val="auto"/>
    <w:notTrueType/>
    <w:pitch w:val="variable"/>
    <w:sig w:usb0="00000003" w:usb1="00000000" w:usb2="00000000" w:usb3="00000000" w:csb0="00000001" w:csb1="00000000"/>
  </w:font>
  <w:font w:name="Dom BT">
    <w:altName w:val="Times New Roman"/>
    <w:panose1 w:val="020B0604020202020204"/>
    <w:charset w:val="00"/>
    <w:family w:val="roman"/>
    <w:notTrueType/>
    <w:pitch w:val="default"/>
  </w:font>
  <w:font w:name="Tms Rmn">
    <w:altName w:val="Times New Roman"/>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78F7A" w14:textId="77777777" w:rsidR="00FB6385" w:rsidRDefault="00FB6385" w:rsidP="00045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3816CE" w14:textId="77777777" w:rsidR="00FB6385" w:rsidRDefault="00FB6385" w:rsidP="00FB63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88A8" w14:textId="77777777" w:rsidR="003F6B2A" w:rsidRDefault="003F6B2A">
    <w:pPr>
      <w:pStyle w:val="Footer"/>
      <w:tabs>
        <w:tab w:val="clear" w:pos="720"/>
        <w:tab w:val="clear" w:pos="7920"/>
        <w:tab w:val="clear" w:pos="8640"/>
      </w:tabs>
      <w:jc w:val="center"/>
    </w:pPr>
  </w:p>
  <w:p w14:paraId="202791DD" w14:textId="77777777" w:rsidR="003F6B2A" w:rsidRDefault="003F6B2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8F7A" w14:textId="77777777" w:rsidR="003F6B2A" w:rsidRDefault="003F6B2A">
    <w:pPr>
      <w:pStyle w:val="Footer"/>
      <w:tabs>
        <w:tab w:val="clear" w:pos="720"/>
        <w:tab w:val="clear" w:pos="7920"/>
        <w:tab w:val="clear" w:pos="8640"/>
      </w:tabs>
      <w:jc w:val="center"/>
    </w:pPr>
    <w:r>
      <w:rPr>
        <w:rFonts w:ascii="Palatino" w:hAnsi="Palatino"/>
      </w:rPr>
      <w:pgNum/>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64B18" w14:textId="77777777" w:rsidR="00FB6385" w:rsidRDefault="00FB6385" w:rsidP="00045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02A5">
      <w:rPr>
        <w:rStyle w:val="PageNumber"/>
        <w:noProof/>
      </w:rPr>
      <w:t>1</w:t>
    </w:r>
    <w:r>
      <w:rPr>
        <w:rStyle w:val="PageNumber"/>
      </w:rPr>
      <w:fldChar w:fldCharType="end"/>
    </w:r>
  </w:p>
  <w:p w14:paraId="377B9F47" w14:textId="77777777" w:rsidR="003F6B2A" w:rsidRDefault="003F6B2A" w:rsidP="00FB6385">
    <w:pPr>
      <w:tabs>
        <w:tab w:val="right" w:pos="7920"/>
      </w:tabs>
      <w:ind w:right="360"/>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F0BB9" w14:textId="77777777" w:rsidR="006D0A71" w:rsidRDefault="006D0A71">
      <w:r>
        <w:separator/>
      </w:r>
    </w:p>
  </w:footnote>
  <w:footnote w:type="continuationSeparator" w:id="0">
    <w:p w14:paraId="7D141D39" w14:textId="77777777" w:rsidR="006D0A71" w:rsidRDefault="006D0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67E7" w14:textId="77777777" w:rsidR="003F6B2A" w:rsidRDefault="003F6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6D28" w14:textId="77777777" w:rsidR="003F6B2A" w:rsidRDefault="003F6B2A">
    <w:pPr>
      <w:pStyle w:val="Header"/>
      <w:tabs>
        <w:tab w:val="clear" w:pos="4320"/>
        <w:tab w:val="clear" w:pos="8640"/>
        <w:tab w:val="left" w:pos="1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DFE0C" w14:textId="77777777" w:rsidR="003F6B2A" w:rsidRDefault="003F6B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B19F" w14:textId="77777777" w:rsidR="003F6B2A" w:rsidRDefault="003F6B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D503" w14:textId="77777777" w:rsidR="00FB6385" w:rsidRDefault="00FB63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5A5D" w14:textId="77777777" w:rsidR="003F6B2A" w:rsidRDefault="003F6B2A">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D9BD4" w14:textId="77777777" w:rsidR="003F6B2A" w:rsidRDefault="003F6B2A">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A7068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3"/>
    <w:multiLevelType w:val="singleLevel"/>
    <w:tmpl w:val="00000003"/>
    <w:name w:val="WW8Num3"/>
    <w:lvl w:ilvl="0">
      <w:start w:val="1"/>
      <w:numFmt w:val="bullet"/>
      <w:lvlText w:val=""/>
      <w:lvlJc w:val="left"/>
      <w:pPr>
        <w:tabs>
          <w:tab w:val="num" w:pos="1560"/>
        </w:tabs>
        <w:ind w:left="1560" w:hanging="420"/>
      </w:pPr>
      <w:rPr>
        <w:rFonts w:ascii="Wingdings" w:hAnsi="Wingdings"/>
      </w:rPr>
    </w:lvl>
  </w:abstractNum>
  <w:abstractNum w:abstractNumId="2"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3" w15:restartNumberingAfterBreak="0">
    <w:nsid w:val="03707DE4"/>
    <w:multiLevelType w:val="multilevel"/>
    <w:tmpl w:val="9FCCBDDA"/>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4" w15:restartNumberingAfterBreak="0">
    <w:nsid w:val="0A2F5DB7"/>
    <w:multiLevelType w:val="hybridMultilevel"/>
    <w:tmpl w:val="EEA61F6C"/>
    <w:lvl w:ilvl="0" w:tplc="1D604F88">
      <w:start w:val="1"/>
      <w:numFmt w:val="decimal"/>
      <w:pStyle w:val="FigureCaption"/>
      <w:lvlText w:val="Figure %1. "/>
      <w:lvlJc w:val="left"/>
      <w:pPr>
        <w:tabs>
          <w:tab w:val="num" w:pos="2356"/>
        </w:tabs>
        <w:ind w:left="1276" w:firstLine="0"/>
      </w:pPr>
      <w:rPr>
        <w:rFonts w:ascii="Times New Roman" w:hAnsi="Times New Roman" w:hint="default"/>
        <w:b/>
        <w:i w:val="0"/>
        <w:sz w:val="24"/>
      </w:rPr>
    </w:lvl>
    <w:lvl w:ilvl="1" w:tplc="04090019" w:tentative="1">
      <w:start w:val="1"/>
      <w:numFmt w:val="lowerLetter"/>
      <w:lvlText w:val="%2."/>
      <w:lvlJc w:val="left"/>
      <w:pPr>
        <w:tabs>
          <w:tab w:val="num" w:pos="3141"/>
        </w:tabs>
        <w:ind w:left="3141" w:hanging="360"/>
      </w:pPr>
    </w:lvl>
    <w:lvl w:ilvl="2" w:tplc="0409001B" w:tentative="1">
      <w:start w:val="1"/>
      <w:numFmt w:val="lowerRoman"/>
      <w:lvlText w:val="%3."/>
      <w:lvlJc w:val="right"/>
      <w:pPr>
        <w:tabs>
          <w:tab w:val="num" w:pos="3861"/>
        </w:tabs>
        <w:ind w:left="3861" w:hanging="180"/>
      </w:pPr>
    </w:lvl>
    <w:lvl w:ilvl="3" w:tplc="0409000F" w:tentative="1">
      <w:start w:val="1"/>
      <w:numFmt w:val="decimal"/>
      <w:lvlText w:val="%4."/>
      <w:lvlJc w:val="left"/>
      <w:pPr>
        <w:tabs>
          <w:tab w:val="num" w:pos="4581"/>
        </w:tabs>
        <w:ind w:left="4581" w:hanging="360"/>
      </w:pPr>
    </w:lvl>
    <w:lvl w:ilvl="4" w:tplc="04090019" w:tentative="1">
      <w:start w:val="1"/>
      <w:numFmt w:val="lowerLetter"/>
      <w:lvlText w:val="%5."/>
      <w:lvlJc w:val="left"/>
      <w:pPr>
        <w:tabs>
          <w:tab w:val="num" w:pos="5301"/>
        </w:tabs>
        <w:ind w:left="5301" w:hanging="360"/>
      </w:pPr>
    </w:lvl>
    <w:lvl w:ilvl="5" w:tplc="0409001B" w:tentative="1">
      <w:start w:val="1"/>
      <w:numFmt w:val="lowerRoman"/>
      <w:lvlText w:val="%6."/>
      <w:lvlJc w:val="right"/>
      <w:pPr>
        <w:tabs>
          <w:tab w:val="num" w:pos="6021"/>
        </w:tabs>
        <w:ind w:left="6021" w:hanging="180"/>
      </w:pPr>
    </w:lvl>
    <w:lvl w:ilvl="6" w:tplc="0409000F" w:tentative="1">
      <w:start w:val="1"/>
      <w:numFmt w:val="decimal"/>
      <w:lvlText w:val="%7."/>
      <w:lvlJc w:val="left"/>
      <w:pPr>
        <w:tabs>
          <w:tab w:val="num" w:pos="6741"/>
        </w:tabs>
        <w:ind w:left="6741" w:hanging="360"/>
      </w:pPr>
    </w:lvl>
    <w:lvl w:ilvl="7" w:tplc="04090019" w:tentative="1">
      <w:start w:val="1"/>
      <w:numFmt w:val="lowerLetter"/>
      <w:lvlText w:val="%8."/>
      <w:lvlJc w:val="left"/>
      <w:pPr>
        <w:tabs>
          <w:tab w:val="num" w:pos="7461"/>
        </w:tabs>
        <w:ind w:left="7461" w:hanging="360"/>
      </w:pPr>
    </w:lvl>
    <w:lvl w:ilvl="8" w:tplc="0409001B" w:tentative="1">
      <w:start w:val="1"/>
      <w:numFmt w:val="lowerRoman"/>
      <w:lvlText w:val="%9."/>
      <w:lvlJc w:val="right"/>
      <w:pPr>
        <w:tabs>
          <w:tab w:val="num" w:pos="8181"/>
        </w:tabs>
        <w:ind w:left="8181" w:hanging="180"/>
      </w:pPr>
    </w:lvl>
  </w:abstractNum>
  <w:abstractNum w:abstractNumId="5" w15:restartNumberingAfterBreak="0">
    <w:nsid w:val="12810DFB"/>
    <w:multiLevelType w:val="hybridMultilevel"/>
    <w:tmpl w:val="06C6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D04CF"/>
    <w:multiLevelType w:val="multilevel"/>
    <w:tmpl w:val="57DAD9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F718D8"/>
    <w:multiLevelType w:val="multilevel"/>
    <w:tmpl w:val="9AF67EAC"/>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19AC0EE7"/>
    <w:multiLevelType w:val="multilevel"/>
    <w:tmpl w:val="F4621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FF1761"/>
    <w:multiLevelType w:val="multilevel"/>
    <w:tmpl w:val="202A3844"/>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B413A8"/>
    <w:multiLevelType w:val="multilevel"/>
    <w:tmpl w:val="8FB6BC3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211C20"/>
    <w:multiLevelType w:val="multilevel"/>
    <w:tmpl w:val="37EEED5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3" w15:restartNumberingAfterBreak="0">
    <w:nsid w:val="3D897BDD"/>
    <w:multiLevelType w:val="multilevel"/>
    <w:tmpl w:val="BAF4C99E"/>
    <w:lvl w:ilvl="0">
      <w:start w:val="4"/>
      <w:numFmt w:val="decimal"/>
      <w:lvlText w:val="%1."/>
      <w:lvlJc w:val="left"/>
      <w:pPr>
        <w:ind w:left="360" w:hanging="360"/>
      </w:pPr>
      <w:rPr>
        <w:rFonts w:hint="default"/>
        <w:color w:val="FF0000"/>
      </w:rPr>
    </w:lvl>
    <w:lvl w:ilvl="1">
      <w:start w:val="4"/>
      <w:numFmt w:val="decimal"/>
      <w:lvlText w:val="%1.%2."/>
      <w:lvlJc w:val="left"/>
      <w:pPr>
        <w:ind w:left="360" w:hanging="36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720" w:hanging="72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080" w:hanging="1080"/>
      </w:pPr>
      <w:rPr>
        <w:rFonts w:hint="default"/>
        <w:color w:val="FF0000"/>
      </w:rPr>
    </w:lvl>
    <w:lvl w:ilvl="6">
      <w:start w:val="1"/>
      <w:numFmt w:val="decimal"/>
      <w:lvlText w:val="%1.%2.%3.%4.%5.%6.%7."/>
      <w:lvlJc w:val="left"/>
      <w:pPr>
        <w:ind w:left="1440" w:hanging="1440"/>
      </w:pPr>
      <w:rPr>
        <w:rFonts w:hint="default"/>
        <w:color w:val="FF0000"/>
      </w:rPr>
    </w:lvl>
    <w:lvl w:ilvl="7">
      <w:start w:val="1"/>
      <w:numFmt w:val="decimal"/>
      <w:lvlText w:val="%1.%2.%3.%4.%5.%6.%7.%8."/>
      <w:lvlJc w:val="left"/>
      <w:pPr>
        <w:ind w:left="1440" w:hanging="1440"/>
      </w:pPr>
      <w:rPr>
        <w:rFonts w:hint="default"/>
        <w:color w:val="FF0000"/>
      </w:rPr>
    </w:lvl>
    <w:lvl w:ilvl="8">
      <w:start w:val="1"/>
      <w:numFmt w:val="decimal"/>
      <w:lvlText w:val="%1.%2.%3.%4.%5.%6.%7.%8.%9."/>
      <w:lvlJc w:val="left"/>
      <w:pPr>
        <w:ind w:left="1800" w:hanging="1800"/>
      </w:pPr>
      <w:rPr>
        <w:rFonts w:hint="default"/>
        <w:color w:val="FF0000"/>
      </w:rPr>
    </w:lvl>
  </w:abstractNum>
  <w:abstractNum w:abstractNumId="14" w15:restartNumberingAfterBreak="0">
    <w:nsid w:val="3E993A41"/>
    <w:multiLevelType w:val="multilevel"/>
    <w:tmpl w:val="1842054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5C0452"/>
    <w:multiLevelType w:val="hybridMultilevel"/>
    <w:tmpl w:val="EA0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AD601B"/>
    <w:multiLevelType w:val="hybridMultilevel"/>
    <w:tmpl w:val="ADF65082"/>
    <w:lvl w:ilvl="0" w:tplc="0409000F">
      <w:start w:val="1"/>
      <w:numFmt w:val="decimal"/>
      <w:lvlText w:val="%1."/>
      <w:lvlJc w:val="left"/>
      <w:pPr>
        <w:ind w:left="360" w:hanging="360"/>
      </w:pPr>
      <w:rPr>
        <w:rFonts w:hint="default"/>
        <w:b w:val="0"/>
        <w:color w:val="auto"/>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9E7FA3"/>
    <w:multiLevelType w:val="multilevel"/>
    <w:tmpl w:val="DDACD44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1100FE"/>
    <w:multiLevelType w:val="multilevel"/>
    <w:tmpl w:val="59765A9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646043C"/>
    <w:multiLevelType w:val="multilevel"/>
    <w:tmpl w:val="37EA668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7396C87"/>
    <w:multiLevelType w:val="hybridMultilevel"/>
    <w:tmpl w:val="AD4CB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8D5E81"/>
    <w:multiLevelType w:val="hybridMultilevel"/>
    <w:tmpl w:val="81D42294"/>
    <w:lvl w:ilvl="0" w:tplc="05504AB0">
      <w:start w:val="1"/>
      <w:numFmt w:val="decimal"/>
      <w:lvlText w:val="%1."/>
      <w:lvlJc w:val="left"/>
      <w:pPr>
        <w:ind w:left="720" w:hanging="360"/>
      </w:pPr>
    </w:lvl>
    <w:lvl w:ilvl="1" w:tplc="8EFE0F24">
      <w:start w:val="4"/>
      <w:numFmt w:val="decimal"/>
      <w:lvlText w:val="%2."/>
      <w:lvlJc w:val="left"/>
      <w:pPr>
        <w:ind w:left="1440" w:hanging="360"/>
      </w:pPr>
    </w:lvl>
    <w:lvl w:ilvl="2" w:tplc="4E581470">
      <w:start w:val="1"/>
      <w:numFmt w:val="lowerRoman"/>
      <w:lvlText w:val="%3."/>
      <w:lvlJc w:val="right"/>
      <w:pPr>
        <w:ind w:left="2160" w:hanging="180"/>
      </w:pPr>
    </w:lvl>
    <w:lvl w:ilvl="3" w:tplc="4E546560">
      <w:start w:val="1"/>
      <w:numFmt w:val="decimal"/>
      <w:lvlText w:val="%4."/>
      <w:lvlJc w:val="left"/>
      <w:pPr>
        <w:ind w:left="2880" w:hanging="360"/>
      </w:pPr>
    </w:lvl>
    <w:lvl w:ilvl="4" w:tplc="7EFCFC48">
      <w:start w:val="1"/>
      <w:numFmt w:val="lowerLetter"/>
      <w:lvlText w:val="%5."/>
      <w:lvlJc w:val="left"/>
      <w:pPr>
        <w:ind w:left="3600" w:hanging="360"/>
      </w:pPr>
    </w:lvl>
    <w:lvl w:ilvl="5" w:tplc="D8A250A2">
      <w:start w:val="1"/>
      <w:numFmt w:val="lowerRoman"/>
      <w:lvlText w:val="%6."/>
      <w:lvlJc w:val="right"/>
      <w:pPr>
        <w:ind w:left="4320" w:hanging="180"/>
      </w:pPr>
    </w:lvl>
    <w:lvl w:ilvl="6" w:tplc="BA9C9E38">
      <w:start w:val="1"/>
      <w:numFmt w:val="decimal"/>
      <w:lvlText w:val="%7."/>
      <w:lvlJc w:val="left"/>
      <w:pPr>
        <w:ind w:left="5040" w:hanging="360"/>
      </w:pPr>
    </w:lvl>
    <w:lvl w:ilvl="7" w:tplc="60A89E1C">
      <w:start w:val="1"/>
      <w:numFmt w:val="lowerLetter"/>
      <w:lvlText w:val="%8."/>
      <w:lvlJc w:val="left"/>
      <w:pPr>
        <w:ind w:left="5760" w:hanging="360"/>
      </w:pPr>
    </w:lvl>
    <w:lvl w:ilvl="8" w:tplc="02BE968A">
      <w:start w:val="1"/>
      <w:numFmt w:val="lowerRoman"/>
      <w:lvlText w:val="%9."/>
      <w:lvlJc w:val="right"/>
      <w:pPr>
        <w:ind w:left="6480" w:hanging="180"/>
      </w:pPr>
    </w:lvl>
  </w:abstractNum>
  <w:abstractNum w:abstractNumId="24" w15:restartNumberingAfterBreak="0">
    <w:nsid w:val="633C40A5"/>
    <w:multiLevelType w:val="hybridMultilevel"/>
    <w:tmpl w:val="8572F668"/>
    <w:lvl w:ilvl="0" w:tplc="AF409E88">
      <w:start w:val="1"/>
      <w:numFmt w:val="decimal"/>
      <w:lvlText w:val="%1."/>
      <w:lvlJc w:val="left"/>
      <w:pPr>
        <w:ind w:left="720" w:hanging="360"/>
      </w:pPr>
    </w:lvl>
    <w:lvl w:ilvl="1" w:tplc="4086D07A">
      <w:start w:val="4"/>
      <w:numFmt w:val="decimal"/>
      <w:lvlText w:val="%2."/>
      <w:lvlJc w:val="left"/>
      <w:pPr>
        <w:ind w:left="1440" w:hanging="360"/>
      </w:pPr>
    </w:lvl>
    <w:lvl w:ilvl="2" w:tplc="61708026">
      <w:start w:val="1"/>
      <w:numFmt w:val="lowerRoman"/>
      <w:lvlText w:val="%3."/>
      <w:lvlJc w:val="right"/>
      <w:pPr>
        <w:ind w:left="2160" w:hanging="180"/>
      </w:pPr>
    </w:lvl>
    <w:lvl w:ilvl="3" w:tplc="B672AD90">
      <w:start w:val="1"/>
      <w:numFmt w:val="decimal"/>
      <w:lvlText w:val="%4."/>
      <w:lvlJc w:val="left"/>
      <w:pPr>
        <w:ind w:left="2880" w:hanging="360"/>
      </w:pPr>
    </w:lvl>
    <w:lvl w:ilvl="4" w:tplc="DEF4C174">
      <w:start w:val="1"/>
      <w:numFmt w:val="lowerLetter"/>
      <w:lvlText w:val="%5."/>
      <w:lvlJc w:val="left"/>
      <w:pPr>
        <w:ind w:left="3600" w:hanging="360"/>
      </w:pPr>
    </w:lvl>
    <w:lvl w:ilvl="5" w:tplc="F0742D0A">
      <w:start w:val="1"/>
      <w:numFmt w:val="lowerRoman"/>
      <w:lvlText w:val="%6."/>
      <w:lvlJc w:val="right"/>
      <w:pPr>
        <w:ind w:left="4320" w:hanging="180"/>
      </w:pPr>
    </w:lvl>
    <w:lvl w:ilvl="6" w:tplc="37263284">
      <w:start w:val="1"/>
      <w:numFmt w:val="decimal"/>
      <w:lvlText w:val="%7."/>
      <w:lvlJc w:val="left"/>
      <w:pPr>
        <w:ind w:left="5040" w:hanging="360"/>
      </w:pPr>
    </w:lvl>
    <w:lvl w:ilvl="7" w:tplc="3B188430">
      <w:start w:val="1"/>
      <w:numFmt w:val="lowerLetter"/>
      <w:lvlText w:val="%8."/>
      <w:lvlJc w:val="left"/>
      <w:pPr>
        <w:ind w:left="5760" w:hanging="360"/>
      </w:pPr>
    </w:lvl>
    <w:lvl w:ilvl="8" w:tplc="8424DE8C">
      <w:start w:val="1"/>
      <w:numFmt w:val="lowerRoman"/>
      <w:lvlText w:val="%9."/>
      <w:lvlJc w:val="right"/>
      <w:pPr>
        <w:ind w:left="6480" w:hanging="180"/>
      </w:pPr>
    </w:lvl>
  </w:abstractNum>
  <w:abstractNum w:abstractNumId="25" w15:restartNumberingAfterBreak="0">
    <w:nsid w:val="68780217"/>
    <w:multiLevelType w:val="multilevel"/>
    <w:tmpl w:val="957411FE"/>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6A977B69"/>
    <w:multiLevelType w:val="multilevel"/>
    <w:tmpl w:val="5F7A5D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EB3E36"/>
    <w:multiLevelType w:val="multilevel"/>
    <w:tmpl w:val="AC18C4C8"/>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6D5F375B"/>
    <w:multiLevelType w:val="multilevel"/>
    <w:tmpl w:val="D466E82E"/>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2D23E86"/>
    <w:multiLevelType w:val="multilevel"/>
    <w:tmpl w:val="9D903ED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0815C5"/>
    <w:multiLevelType w:val="multilevel"/>
    <w:tmpl w:val="E3A6EF0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4"/>
  </w:num>
  <w:num w:numId="3">
    <w:abstractNumId w:val="19"/>
  </w:num>
  <w:num w:numId="4">
    <w:abstractNumId w:val="3"/>
  </w:num>
  <w:num w:numId="5">
    <w:abstractNumId w:val="20"/>
  </w:num>
  <w:num w:numId="6">
    <w:abstractNumId w:val="4"/>
  </w:num>
  <w:num w:numId="7">
    <w:abstractNumId w:val="12"/>
  </w:num>
  <w:num w:numId="8">
    <w:abstractNumId w:val="6"/>
  </w:num>
  <w:num w:numId="9">
    <w:abstractNumId w:val="26"/>
  </w:num>
  <w:num w:numId="10">
    <w:abstractNumId w:val="11"/>
  </w:num>
  <w:num w:numId="11">
    <w:abstractNumId w:val="8"/>
  </w:num>
  <w:num w:numId="12">
    <w:abstractNumId w:val="21"/>
  </w:num>
  <w:num w:numId="13">
    <w:abstractNumId w:val="10"/>
  </w:num>
  <w:num w:numId="14">
    <w:abstractNumId w:val="14"/>
  </w:num>
  <w:num w:numId="15">
    <w:abstractNumId w:val="7"/>
  </w:num>
  <w:num w:numId="16">
    <w:abstractNumId w:val="28"/>
  </w:num>
  <w:num w:numId="17">
    <w:abstractNumId w:val="13"/>
  </w:num>
  <w:num w:numId="18">
    <w:abstractNumId w:val="0"/>
  </w:num>
  <w:num w:numId="19">
    <w:abstractNumId w:val="22"/>
  </w:num>
  <w:num w:numId="20">
    <w:abstractNumId w:val="9"/>
  </w:num>
  <w:num w:numId="21">
    <w:abstractNumId w:val="18"/>
  </w:num>
  <w:num w:numId="22">
    <w:abstractNumId w:val="30"/>
  </w:num>
  <w:num w:numId="23">
    <w:abstractNumId w:val="16"/>
  </w:num>
  <w:num w:numId="24">
    <w:abstractNumId w:val="29"/>
  </w:num>
  <w:num w:numId="25">
    <w:abstractNumId w:val="17"/>
  </w:num>
  <w:num w:numId="26">
    <w:abstractNumId w:val="25"/>
  </w:num>
  <w:num w:numId="27">
    <w:abstractNumId w:val="27"/>
  </w:num>
  <w:num w:numId="28">
    <w:abstractNumId w:val="15"/>
  </w:num>
  <w:num w:numId="29">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Page"/>
    <w:footnote w:id="-1"/>
    <w:footnote w:id="0"/>
  </w:footnotePr>
  <w:endnotePr>
    <w:endnote w:id="-1"/>
    <w:endnote w:id="0"/>
  </w:endnotePr>
  <w:compat>
    <w:useSingleBorderforContiguousCells/>
    <w:showBreaksInFrames/>
    <w:suppressTopSpacing/>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0C14"/>
    <w:rsid w:val="00006D34"/>
    <w:rsid w:val="0001308C"/>
    <w:rsid w:val="0001486B"/>
    <w:rsid w:val="00015053"/>
    <w:rsid w:val="00017A59"/>
    <w:rsid w:val="0002432F"/>
    <w:rsid w:val="00025E0D"/>
    <w:rsid w:val="0002634C"/>
    <w:rsid w:val="0003004D"/>
    <w:rsid w:val="00031752"/>
    <w:rsid w:val="00031ED3"/>
    <w:rsid w:val="00032D11"/>
    <w:rsid w:val="00033687"/>
    <w:rsid w:val="0003456C"/>
    <w:rsid w:val="00036EB2"/>
    <w:rsid w:val="0003763F"/>
    <w:rsid w:val="000408C1"/>
    <w:rsid w:val="00040A46"/>
    <w:rsid w:val="000410A3"/>
    <w:rsid w:val="0004291F"/>
    <w:rsid w:val="00042D0E"/>
    <w:rsid w:val="0004550A"/>
    <w:rsid w:val="00045D23"/>
    <w:rsid w:val="00046379"/>
    <w:rsid w:val="00046D97"/>
    <w:rsid w:val="00047A12"/>
    <w:rsid w:val="00047BB9"/>
    <w:rsid w:val="00052069"/>
    <w:rsid w:val="00052ED4"/>
    <w:rsid w:val="0005393B"/>
    <w:rsid w:val="00053D28"/>
    <w:rsid w:val="000547A8"/>
    <w:rsid w:val="0005491A"/>
    <w:rsid w:val="00055225"/>
    <w:rsid w:val="000561F3"/>
    <w:rsid w:val="00057165"/>
    <w:rsid w:val="000607A5"/>
    <w:rsid w:val="00062C63"/>
    <w:rsid w:val="00066D30"/>
    <w:rsid w:val="00067348"/>
    <w:rsid w:val="00070372"/>
    <w:rsid w:val="0007052B"/>
    <w:rsid w:val="00070F23"/>
    <w:rsid w:val="00072789"/>
    <w:rsid w:val="00072B1A"/>
    <w:rsid w:val="00074E9D"/>
    <w:rsid w:val="00075440"/>
    <w:rsid w:val="00077941"/>
    <w:rsid w:val="0008068F"/>
    <w:rsid w:val="00080D07"/>
    <w:rsid w:val="000812AD"/>
    <w:rsid w:val="000813C8"/>
    <w:rsid w:val="00081F92"/>
    <w:rsid w:val="00087CC3"/>
    <w:rsid w:val="00087E7F"/>
    <w:rsid w:val="000908F0"/>
    <w:rsid w:val="0009199D"/>
    <w:rsid w:val="00092E52"/>
    <w:rsid w:val="0009349D"/>
    <w:rsid w:val="000A1ADB"/>
    <w:rsid w:val="000A5369"/>
    <w:rsid w:val="000A65F4"/>
    <w:rsid w:val="000A79C2"/>
    <w:rsid w:val="000A7EAF"/>
    <w:rsid w:val="000A7F1D"/>
    <w:rsid w:val="000B024B"/>
    <w:rsid w:val="000B0A36"/>
    <w:rsid w:val="000B1377"/>
    <w:rsid w:val="000B19AB"/>
    <w:rsid w:val="000B41FC"/>
    <w:rsid w:val="000B645E"/>
    <w:rsid w:val="000B6B9F"/>
    <w:rsid w:val="000C096F"/>
    <w:rsid w:val="000C1098"/>
    <w:rsid w:val="000C10B8"/>
    <w:rsid w:val="000C1AF8"/>
    <w:rsid w:val="000C2329"/>
    <w:rsid w:val="000C2E70"/>
    <w:rsid w:val="000C304D"/>
    <w:rsid w:val="000C36E5"/>
    <w:rsid w:val="000C3EB2"/>
    <w:rsid w:val="000C3FBF"/>
    <w:rsid w:val="000C4B6B"/>
    <w:rsid w:val="000D3D7E"/>
    <w:rsid w:val="000D55E5"/>
    <w:rsid w:val="000D580E"/>
    <w:rsid w:val="000E0EF6"/>
    <w:rsid w:val="000E3FFE"/>
    <w:rsid w:val="000E5137"/>
    <w:rsid w:val="000E5488"/>
    <w:rsid w:val="000E5C39"/>
    <w:rsid w:val="000F1662"/>
    <w:rsid w:val="000F4035"/>
    <w:rsid w:val="000F5BDD"/>
    <w:rsid w:val="000F5F98"/>
    <w:rsid w:val="000F7169"/>
    <w:rsid w:val="000F7618"/>
    <w:rsid w:val="000F78F9"/>
    <w:rsid w:val="000F79EA"/>
    <w:rsid w:val="0010360D"/>
    <w:rsid w:val="0010404E"/>
    <w:rsid w:val="001060FF"/>
    <w:rsid w:val="00106D90"/>
    <w:rsid w:val="001072B7"/>
    <w:rsid w:val="00107E83"/>
    <w:rsid w:val="00110FDF"/>
    <w:rsid w:val="00111C13"/>
    <w:rsid w:val="00114181"/>
    <w:rsid w:val="001142F7"/>
    <w:rsid w:val="00114687"/>
    <w:rsid w:val="00114704"/>
    <w:rsid w:val="00114F61"/>
    <w:rsid w:val="001161F8"/>
    <w:rsid w:val="0011620E"/>
    <w:rsid w:val="00116E73"/>
    <w:rsid w:val="00121942"/>
    <w:rsid w:val="00121CDD"/>
    <w:rsid w:val="00123173"/>
    <w:rsid w:val="00123FE6"/>
    <w:rsid w:val="001251BE"/>
    <w:rsid w:val="0012533A"/>
    <w:rsid w:val="001255E1"/>
    <w:rsid w:val="00125C12"/>
    <w:rsid w:val="00125FE1"/>
    <w:rsid w:val="00127E5B"/>
    <w:rsid w:val="001329D9"/>
    <w:rsid w:val="00132E58"/>
    <w:rsid w:val="00142B0D"/>
    <w:rsid w:val="00142E1E"/>
    <w:rsid w:val="001446CF"/>
    <w:rsid w:val="00145C29"/>
    <w:rsid w:val="00146464"/>
    <w:rsid w:val="001479F7"/>
    <w:rsid w:val="00147FCF"/>
    <w:rsid w:val="00152A17"/>
    <w:rsid w:val="00152BAD"/>
    <w:rsid w:val="00152EEF"/>
    <w:rsid w:val="00153519"/>
    <w:rsid w:val="0015603B"/>
    <w:rsid w:val="00156BDE"/>
    <w:rsid w:val="0015724B"/>
    <w:rsid w:val="00157A64"/>
    <w:rsid w:val="001601D5"/>
    <w:rsid w:val="00161B12"/>
    <w:rsid w:val="00161B7F"/>
    <w:rsid w:val="001625A0"/>
    <w:rsid w:val="001631F0"/>
    <w:rsid w:val="001671D5"/>
    <w:rsid w:val="001676DF"/>
    <w:rsid w:val="00173113"/>
    <w:rsid w:val="00173699"/>
    <w:rsid w:val="00174BE1"/>
    <w:rsid w:val="001756A7"/>
    <w:rsid w:val="001776D4"/>
    <w:rsid w:val="00184B94"/>
    <w:rsid w:val="001858C5"/>
    <w:rsid w:val="00186AF7"/>
    <w:rsid w:val="00187CE6"/>
    <w:rsid w:val="00190085"/>
    <w:rsid w:val="001908EE"/>
    <w:rsid w:val="001911DC"/>
    <w:rsid w:val="0019356B"/>
    <w:rsid w:val="00197C24"/>
    <w:rsid w:val="001A25A2"/>
    <w:rsid w:val="001A2C74"/>
    <w:rsid w:val="001A4373"/>
    <w:rsid w:val="001B01C5"/>
    <w:rsid w:val="001B01E7"/>
    <w:rsid w:val="001B16DA"/>
    <w:rsid w:val="001B1C33"/>
    <w:rsid w:val="001B2995"/>
    <w:rsid w:val="001B35BE"/>
    <w:rsid w:val="001B3988"/>
    <w:rsid w:val="001B4888"/>
    <w:rsid w:val="001B56AC"/>
    <w:rsid w:val="001B59D2"/>
    <w:rsid w:val="001C03BE"/>
    <w:rsid w:val="001C128E"/>
    <w:rsid w:val="001C197D"/>
    <w:rsid w:val="001C321B"/>
    <w:rsid w:val="001C3372"/>
    <w:rsid w:val="001C3828"/>
    <w:rsid w:val="001C7B39"/>
    <w:rsid w:val="001D1156"/>
    <w:rsid w:val="001D770C"/>
    <w:rsid w:val="001E3BDB"/>
    <w:rsid w:val="001E46A7"/>
    <w:rsid w:val="001E5794"/>
    <w:rsid w:val="001E63F1"/>
    <w:rsid w:val="001F3E67"/>
    <w:rsid w:val="001F464C"/>
    <w:rsid w:val="001F4E01"/>
    <w:rsid w:val="001F6ABA"/>
    <w:rsid w:val="00200D86"/>
    <w:rsid w:val="00202B9D"/>
    <w:rsid w:val="00206728"/>
    <w:rsid w:val="00206C82"/>
    <w:rsid w:val="002141E1"/>
    <w:rsid w:val="002143C8"/>
    <w:rsid w:val="00214EFD"/>
    <w:rsid w:val="00217CF7"/>
    <w:rsid w:val="00220786"/>
    <w:rsid w:val="0022156D"/>
    <w:rsid w:val="00221823"/>
    <w:rsid w:val="00222513"/>
    <w:rsid w:val="002227AF"/>
    <w:rsid w:val="00222B00"/>
    <w:rsid w:val="00223015"/>
    <w:rsid w:val="00224461"/>
    <w:rsid w:val="00226F9D"/>
    <w:rsid w:val="002300DC"/>
    <w:rsid w:val="002301CF"/>
    <w:rsid w:val="00231132"/>
    <w:rsid w:val="00231E87"/>
    <w:rsid w:val="002325EC"/>
    <w:rsid w:val="002338FF"/>
    <w:rsid w:val="00234487"/>
    <w:rsid w:val="00235974"/>
    <w:rsid w:val="00240429"/>
    <w:rsid w:val="00241029"/>
    <w:rsid w:val="002432CC"/>
    <w:rsid w:val="002432ED"/>
    <w:rsid w:val="00244856"/>
    <w:rsid w:val="0024636B"/>
    <w:rsid w:val="00246994"/>
    <w:rsid w:val="00247572"/>
    <w:rsid w:val="00247756"/>
    <w:rsid w:val="002503BF"/>
    <w:rsid w:val="00255A37"/>
    <w:rsid w:val="00261D03"/>
    <w:rsid w:val="00261D3C"/>
    <w:rsid w:val="00261E18"/>
    <w:rsid w:val="00264709"/>
    <w:rsid w:val="00265108"/>
    <w:rsid w:val="0026582D"/>
    <w:rsid w:val="00265A5D"/>
    <w:rsid w:val="002676EA"/>
    <w:rsid w:val="0026770A"/>
    <w:rsid w:val="00267A9B"/>
    <w:rsid w:val="002701BD"/>
    <w:rsid w:val="00272442"/>
    <w:rsid w:val="00274AF6"/>
    <w:rsid w:val="0027509C"/>
    <w:rsid w:val="00280584"/>
    <w:rsid w:val="00282AEA"/>
    <w:rsid w:val="002859E8"/>
    <w:rsid w:val="00292077"/>
    <w:rsid w:val="00292663"/>
    <w:rsid w:val="00293B75"/>
    <w:rsid w:val="00296E3C"/>
    <w:rsid w:val="002A2B12"/>
    <w:rsid w:val="002A3AE2"/>
    <w:rsid w:val="002A3F7C"/>
    <w:rsid w:val="002A6C2F"/>
    <w:rsid w:val="002A7115"/>
    <w:rsid w:val="002B2256"/>
    <w:rsid w:val="002B226F"/>
    <w:rsid w:val="002B26E1"/>
    <w:rsid w:val="002B369F"/>
    <w:rsid w:val="002B6A88"/>
    <w:rsid w:val="002B7172"/>
    <w:rsid w:val="002B745B"/>
    <w:rsid w:val="002B7695"/>
    <w:rsid w:val="002B7850"/>
    <w:rsid w:val="002C0C08"/>
    <w:rsid w:val="002C0E87"/>
    <w:rsid w:val="002C222A"/>
    <w:rsid w:val="002C2583"/>
    <w:rsid w:val="002C4343"/>
    <w:rsid w:val="002C6D26"/>
    <w:rsid w:val="002C6EE7"/>
    <w:rsid w:val="002D0839"/>
    <w:rsid w:val="002D310F"/>
    <w:rsid w:val="002D387E"/>
    <w:rsid w:val="002D48FB"/>
    <w:rsid w:val="002D50C0"/>
    <w:rsid w:val="002D62E8"/>
    <w:rsid w:val="002D74F4"/>
    <w:rsid w:val="002E03F4"/>
    <w:rsid w:val="002E1D94"/>
    <w:rsid w:val="002E5228"/>
    <w:rsid w:val="002E586D"/>
    <w:rsid w:val="002E5C6B"/>
    <w:rsid w:val="002E7CC1"/>
    <w:rsid w:val="002F013E"/>
    <w:rsid w:val="002F297D"/>
    <w:rsid w:val="002F352D"/>
    <w:rsid w:val="002F61DB"/>
    <w:rsid w:val="002F626F"/>
    <w:rsid w:val="00302042"/>
    <w:rsid w:val="0030263F"/>
    <w:rsid w:val="00305FF4"/>
    <w:rsid w:val="00307842"/>
    <w:rsid w:val="003100BC"/>
    <w:rsid w:val="00310458"/>
    <w:rsid w:val="003127FB"/>
    <w:rsid w:val="00321619"/>
    <w:rsid w:val="0032220E"/>
    <w:rsid w:val="0032272C"/>
    <w:rsid w:val="00322A18"/>
    <w:rsid w:val="00326A27"/>
    <w:rsid w:val="00330650"/>
    <w:rsid w:val="0033081E"/>
    <w:rsid w:val="00330CC5"/>
    <w:rsid w:val="00334C14"/>
    <w:rsid w:val="00334F5A"/>
    <w:rsid w:val="00336AE8"/>
    <w:rsid w:val="00341FD7"/>
    <w:rsid w:val="0034341F"/>
    <w:rsid w:val="003455BD"/>
    <w:rsid w:val="0035018B"/>
    <w:rsid w:val="00353A71"/>
    <w:rsid w:val="00353E1C"/>
    <w:rsid w:val="003540B3"/>
    <w:rsid w:val="00355C10"/>
    <w:rsid w:val="00356236"/>
    <w:rsid w:val="003565BC"/>
    <w:rsid w:val="00357A83"/>
    <w:rsid w:val="00363BCE"/>
    <w:rsid w:val="00365DCE"/>
    <w:rsid w:val="0036796F"/>
    <w:rsid w:val="003718A4"/>
    <w:rsid w:val="00372541"/>
    <w:rsid w:val="00373084"/>
    <w:rsid w:val="0037346F"/>
    <w:rsid w:val="00373DBB"/>
    <w:rsid w:val="0038328A"/>
    <w:rsid w:val="00385EF1"/>
    <w:rsid w:val="00385FFD"/>
    <w:rsid w:val="00390FA6"/>
    <w:rsid w:val="003919EF"/>
    <w:rsid w:val="00391BA5"/>
    <w:rsid w:val="003969A7"/>
    <w:rsid w:val="003A08F7"/>
    <w:rsid w:val="003A1EC7"/>
    <w:rsid w:val="003A27A4"/>
    <w:rsid w:val="003A2CEC"/>
    <w:rsid w:val="003A3E18"/>
    <w:rsid w:val="003A6367"/>
    <w:rsid w:val="003B1D4C"/>
    <w:rsid w:val="003B2AC9"/>
    <w:rsid w:val="003B2BD1"/>
    <w:rsid w:val="003B39BC"/>
    <w:rsid w:val="003B494F"/>
    <w:rsid w:val="003B5AE6"/>
    <w:rsid w:val="003C161B"/>
    <w:rsid w:val="003C19A3"/>
    <w:rsid w:val="003C1EDA"/>
    <w:rsid w:val="003C6B01"/>
    <w:rsid w:val="003C7DB2"/>
    <w:rsid w:val="003D4FB7"/>
    <w:rsid w:val="003D704B"/>
    <w:rsid w:val="003E39DF"/>
    <w:rsid w:val="003E3A7D"/>
    <w:rsid w:val="003E5373"/>
    <w:rsid w:val="003E6260"/>
    <w:rsid w:val="003E64E3"/>
    <w:rsid w:val="003E6A30"/>
    <w:rsid w:val="003F009A"/>
    <w:rsid w:val="003F1440"/>
    <w:rsid w:val="003F14C8"/>
    <w:rsid w:val="003F2759"/>
    <w:rsid w:val="003F3835"/>
    <w:rsid w:val="003F3EFF"/>
    <w:rsid w:val="003F4105"/>
    <w:rsid w:val="003F5140"/>
    <w:rsid w:val="003F60C5"/>
    <w:rsid w:val="003F6B2A"/>
    <w:rsid w:val="004030B8"/>
    <w:rsid w:val="00407DE7"/>
    <w:rsid w:val="0041018C"/>
    <w:rsid w:val="00410AB5"/>
    <w:rsid w:val="004125D8"/>
    <w:rsid w:val="00414688"/>
    <w:rsid w:val="00415AE3"/>
    <w:rsid w:val="004168BB"/>
    <w:rsid w:val="00422505"/>
    <w:rsid w:val="004233EC"/>
    <w:rsid w:val="004234C4"/>
    <w:rsid w:val="00424351"/>
    <w:rsid w:val="00424E3A"/>
    <w:rsid w:val="00425DC7"/>
    <w:rsid w:val="00427A60"/>
    <w:rsid w:val="004329E2"/>
    <w:rsid w:val="004350F1"/>
    <w:rsid w:val="004372A3"/>
    <w:rsid w:val="0044035D"/>
    <w:rsid w:val="0044152C"/>
    <w:rsid w:val="0044244C"/>
    <w:rsid w:val="00442484"/>
    <w:rsid w:val="00443A3C"/>
    <w:rsid w:val="00443D39"/>
    <w:rsid w:val="004474B1"/>
    <w:rsid w:val="00447C05"/>
    <w:rsid w:val="00447CB1"/>
    <w:rsid w:val="00450F46"/>
    <w:rsid w:val="00451F54"/>
    <w:rsid w:val="00454664"/>
    <w:rsid w:val="00454F1E"/>
    <w:rsid w:val="00456B6B"/>
    <w:rsid w:val="00457574"/>
    <w:rsid w:val="0045774E"/>
    <w:rsid w:val="0046097B"/>
    <w:rsid w:val="00460D9D"/>
    <w:rsid w:val="0046133F"/>
    <w:rsid w:val="00461A09"/>
    <w:rsid w:val="00462869"/>
    <w:rsid w:val="00464C01"/>
    <w:rsid w:val="00465A42"/>
    <w:rsid w:val="00465F5D"/>
    <w:rsid w:val="004729CA"/>
    <w:rsid w:val="00472C46"/>
    <w:rsid w:val="00473B40"/>
    <w:rsid w:val="00474096"/>
    <w:rsid w:val="00474BAC"/>
    <w:rsid w:val="0047663A"/>
    <w:rsid w:val="00477E0D"/>
    <w:rsid w:val="00480033"/>
    <w:rsid w:val="00480A94"/>
    <w:rsid w:val="00481DF9"/>
    <w:rsid w:val="004861FD"/>
    <w:rsid w:val="0048696B"/>
    <w:rsid w:val="00486F3D"/>
    <w:rsid w:val="00487AF3"/>
    <w:rsid w:val="00491697"/>
    <w:rsid w:val="00491F23"/>
    <w:rsid w:val="00493056"/>
    <w:rsid w:val="0049612C"/>
    <w:rsid w:val="004979E9"/>
    <w:rsid w:val="00497A30"/>
    <w:rsid w:val="00497AEE"/>
    <w:rsid w:val="00497C02"/>
    <w:rsid w:val="004A0E12"/>
    <w:rsid w:val="004A3971"/>
    <w:rsid w:val="004A5645"/>
    <w:rsid w:val="004A5B11"/>
    <w:rsid w:val="004A7252"/>
    <w:rsid w:val="004B0CA6"/>
    <w:rsid w:val="004B1889"/>
    <w:rsid w:val="004B4B55"/>
    <w:rsid w:val="004B6B75"/>
    <w:rsid w:val="004B6DA1"/>
    <w:rsid w:val="004C0A0A"/>
    <w:rsid w:val="004C1F03"/>
    <w:rsid w:val="004C61A4"/>
    <w:rsid w:val="004C7DD2"/>
    <w:rsid w:val="004D0D19"/>
    <w:rsid w:val="004D14A6"/>
    <w:rsid w:val="004D1568"/>
    <w:rsid w:val="004D40B7"/>
    <w:rsid w:val="004D5CCE"/>
    <w:rsid w:val="004D5F92"/>
    <w:rsid w:val="004E1742"/>
    <w:rsid w:val="004E174B"/>
    <w:rsid w:val="004E17D1"/>
    <w:rsid w:val="004E322C"/>
    <w:rsid w:val="004E44BE"/>
    <w:rsid w:val="004E4F29"/>
    <w:rsid w:val="004E60B7"/>
    <w:rsid w:val="004E642C"/>
    <w:rsid w:val="004E7518"/>
    <w:rsid w:val="004F05F7"/>
    <w:rsid w:val="004F065A"/>
    <w:rsid w:val="004F28D2"/>
    <w:rsid w:val="004F4461"/>
    <w:rsid w:val="004F735D"/>
    <w:rsid w:val="004F7640"/>
    <w:rsid w:val="0050409E"/>
    <w:rsid w:val="00506B5E"/>
    <w:rsid w:val="00510C7A"/>
    <w:rsid w:val="005125E4"/>
    <w:rsid w:val="005126EB"/>
    <w:rsid w:val="00515298"/>
    <w:rsid w:val="0051546C"/>
    <w:rsid w:val="00516DCB"/>
    <w:rsid w:val="005173B6"/>
    <w:rsid w:val="005174A1"/>
    <w:rsid w:val="005226E2"/>
    <w:rsid w:val="00522AFB"/>
    <w:rsid w:val="005231EA"/>
    <w:rsid w:val="005234CD"/>
    <w:rsid w:val="005266AA"/>
    <w:rsid w:val="00534846"/>
    <w:rsid w:val="005377FF"/>
    <w:rsid w:val="00540E4C"/>
    <w:rsid w:val="00543A27"/>
    <w:rsid w:val="0054674E"/>
    <w:rsid w:val="00546859"/>
    <w:rsid w:val="005560FC"/>
    <w:rsid w:val="005573F0"/>
    <w:rsid w:val="00557A25"/>
    <w:rsid w:val="00560F09"/>
    <w:rsid w:val="0056161F"/>
    <w:rsid w:val="00561C8C"/>
    <w:rsid w:val="00562A1B"/>
    <w:rsid w:val="00564830"/>
    <w:rsid w:val="005654E2"/>
    <w:rsid w:val="0056579A"/>
    <w:rsid w:val="00566517"/>
    <w:rsid w:val="005676A7"/>
    <w:rsid w:val="0057060A"/>
    <w:rsid w:val="00570E74"/>
    <w:rsid w:val="00571DAA"/>
    <w:rsid w:val="005721CC"/>
    <w:rsid w:val="005733AD"/>
    <w:rsid w:val="005747B5"/>
    <w:rsid w:val="00574D73"/>
    <w:rsid w:val="0057569E"/>
    <w:rsid w:val="00575928"/>
    <w:rsid w:val="00576BE3"/>
    <w:rsid w:val="00577DA8"/>
    <w:rsid w:val="00580948"/>
    <w:rsid w:val="0058148D"/>
    <w:rsid w:val="005814C0"/>
    <w:rsid w:val="00582CA4"/>
    <w:rsid w:val="00584869"/>
    <w:rsid w:val="00585478"/>
    <w:rsid w:val="00586D0F"/>
    <w:rsid w:val="00587AB3"/>
    <w:rsid w:val="00590863"/>
    <w:rsid w:val="00591149"/>
    <w:rsid w:val="00592E1C"/>
    <w:rsid w:val="00596A32"/>
    <w:rsid w:val="00596C2F"/>
    <w:rsid w:val="005A1AAF"/>
    <w:rsid w:val="005A4304"/>
    <w:rsid w:val="005A5902"/>
    <w:rsid w:val="005B2771"/>
    <w:rsid w:val="005B3BB8"/>
    <w:rsid w:val="005B560F"/>
    <w:rsid w:val="005B6E72"/>
    <w:rsid w:val="005B7EE8"/>
    <w:rsid w:val="005C168C"/>
    <w:rsid w:val="005C2D53"/>
    <w:rsid w:val="005C3221"/>
    <w:rsid w:val="005C510D"/>
    <w:rsid w:val="005C571D"/>
    <w:rsid w:val="005C59AD"/>
    <w:rsid w:val="005C7063"/>
    <w:rsid w:val="005D083C"/>
    <w:rsid w:val="005D0E68"/>
    <w:rsid w:val="005D59A6"/>
    <w:rsid w:val="005D784A"/>
    <w:rsid w:val="005E0A88"/>
    <w:rsid w:val="005E0DF0"/>
    <w:rsid w:val="005E1020"/>
    <w:rsid w:val="005E7510"/>
    <w:rsid w:val="005F01C9"/>
    <w:rsid w:val="005F040E"/>
    <w:rsid w:val="005F0DED"/>
    <w:rsid w:val="005F1A49"/>
    <w:rsid w:val="005F234F"/>
    <w:rsid w:val="005F5605"/>
    <w:rsid w:val="005F5BB2"/>
    <w:rsid w:val="005F5C00"/>
    <w:rsid w:val="005F68BE"/>
    <w:rsid w:val="005F6934"/>
    <w:rsid w:val="005F7FFC"/>
    <w:rsid w:val="00600144"/>
    <w:rsid w:val="006009FF"/>
    <w:rsid w:val="00601346"/>
    <w:rsid w:val="006015DD"/>
    <w:rsid w:val="006032DA"/>
    <w:rsid w:val="00603B2F"/>
    <w:rsid w:val="00604372"/>
    <w:rsid w:val="00604A2B"/>
    <w:rsid w:val="00610C14"/>
    <w:rsid w:val="0061154E"/>
    <w:rsid w:val="00611A3B"/>
    <w:rsid w:val="00612019"/>
    <w:rsid w:val="00612D81"/>
    <w:rsid w:val="0061335E"/>
    <w:rsid w:val="0061494B"/>
    <w:rsid w:val="00614ADA"/>
    <w:rsid w:val="00616272"/>
    <w:rsid w:val="006165C1"/>
    <w:rsid w:val="006205D8"/>
    <w:rsid w:val="0062123E"/>
    <w:rsid w:val="0062129F"/>
    <w:rsid w:val="00622D09"/>
    <w:rsid w:val="006230B8"/>
    <w:rsid w:val="00624E3C"/>
    <w:rsid w:val="00624FA3"/>
    <w:rsid w:val="006264EB"/>
    <w:rsid w:val="00631748"/>
    <w:rsid w:val="006320DE"/>
    <w:rsid w:val="00633A54"/>
    <w:rsid w:val="0063439F"/>
    <w:rsid w:val="00640C9C"/>
    <w:rsid w:val="00644265"/>
    <w:rsid w:val="00646D40"/>
    <w:rsid w:val="0065026E"/>
    <w:rsid w:val="00650ADD"/>
    <w:rsid w:val="006513E7"/>
    <w:rsid w:val="00652121"/>
    <w:rsid w:val="006521E4"/>
    <w:rsid w:val="00660C1E"/>
    <w:rsid w:val="00664F35"/>
    <w:rsid w:val="006668A7"/>
    <w:rsid w:val="0067246C"/>
    <w:rsid w:val="00672935"/>
    <w:rsid w:val="00673BE3"/>
    <w:rsid w:val="00674E49"/>
    <w:rsid w:val="0067569B"/>
    <w:rsid w:val="00675983"/>
    <w:rsid w:val="0068418A"/>
    <w:rsid w:val="00684399"/>
    <w:rsid w:val="00684D51"/>
    <w:rsid w:val="00687325"/>
    <w:rsid w:val="0068790A"/>
    <w:rsid w:val="006900A5"/>
    <w:rsid w:val="00690409"/>
    <w:rsid w:val="00693D59"/>
    <w:rsid w:val="006941FE"/>
    <w:rsid w:val="006946C6"/>
    <w:rsid w:val="00694BF5"/>
    <w:rsid w:val="00695550"/>
    <w:rsid w:val="006A0DE7"/>
    <w:rsid w:val="006A2C36"/>
    <w:rsid w:val="006A4CDF"/>
    <w:rsid w:val="006A5A3F"/>
    <w:rsid w:val="006A5D88"/>
    <w:rsid w:val="006A6690"/>
    <w:rsid w:val="006A6953"/>
    <w:rsid w:val="006B0C05"/>
    <w:rsid w:val="006B1713"/>
    <w:rsid w:val="006B22A3"/>
    <w:rsid w:val="006B70F5"/>
    <w:rsid w:val="006C1B3A"/>
    <w:rsid w:val="006C5C70"/>
    <w:rsid w:val="006C5C8C"/>
    <w:rsid w:val="006C6DCA"/>
    <w:rsid w:val="006C7987"/>
    <w:rsid w:val="006D0860"/>
    <w:rsid w:val="006D0A71"/>
    <w:rsid w:val="006D0D63"/>
    <w:rsid w:val="006D2017"/>
    <w:rsid w:val="006D23D0"/>
    <w:rsid w:val="006D3B4E"/>
    <w:rsid w:val="006D3FC2"/>
    <w:rsid w:val="006D75C4"/>
    <w:rsid w:val="006D7B75"/>
    <w:rsid w:val="006E1754"/>
    <w:rsid w:val="006E26DB"/>
    <w:rsid w:val="006E2933"/>
    <w:rsid w:val="006E363F"/>
    <w:rsid w:val="006E515E"/>
    <w:rsid w:val="006F2AB2"/>
    <w:rsid w:val="006F37EE"/>
    <w:rsid w:val="006F3EBB"/>
    <w:rsid w:val="006F49FE"/>
    <w:rsid w:val="006F5595"/>
    <w:rsid w:val="006F6D1D"/>
    <w:rsid w:val="0070093F"/>
    <w:rsid w:val="0070217C"/>
    <w:rsid w:val="007028C4"/>
    <w:rsid w:val="00702B8E"/>
    <w:rsid w:val="00703219"/>
    <w:rsid w:val="00704156"/>
    <w:rsid w:val="0070683D"/>
    <w:rsid w:val="0071002A"/>
    <w:rsid w:val="00715A36"/>
    <w:rsid w:val="00716E14"/>
    <w:rsid w:val="00716E9C"/>
    <w:rsid w:val="0073269D"/>
    <w:rsid w:val="0073386A"/>
    <w:rsid w:val="0073396D"/>
    <w:rsid w:val="00736BFC"/>
    <w:rsid w:val="007411AA"/>
    <w:rsid w:val="00742545"/>
    <w:rsid w:val="00742B58"/>
    <w:rsid w:val="00743943"/>
    <w:rsid w:val="0074398F"/>
    <w:rsid w:val="0074546B"/>
    <w:rsid w:val="00747208"/>
    <w:rsid w:val="007508F6"/>
    <w:rsid w:val="0075555E"/>
    <w:rsid w:val="00755FD7"/>
    <w:rsid w:val="00756841"/>
    <w:rsid w:val="0076565F"/>
    <w:rsid w:val="0076601A"/>
    <w:rsid w:val="007733F8"/>
    <w:rsid w:val="007737A3"/>
    <w:rsid w:val="00773D38"/>
    <w:rsid w:val="00773FB6"/>
    <w:rsid w:val="007779EE"/>
    <w:rsid w:val="00777E5E"/>
    <w:rsid w:val="00777F56"/>
    <w:rsid w:val="007803CD"/>
    <w:rsid w:val="007810A5"/>
    <w:rsid w:val="007826F6"/>
    <w:rsid w:val="00784388"/>
    <w:rsid w:val="0078469B"/>
    <w:rsid w:val="0078622C"/>
    <w:rsid w:val="00786347"/>
    <w:rsid w:val="0078728A"/>
    <w:rsid w:val="00793AF7"/>
    <w:rsid w:val="0079561F"/>
    <w:rsid w:val="00795D04"/>
    <w:rsid w:val="00796C15"/>
    <w:rsid w:val="007A0817"/>
    <w:rsid w:val="007A0F3E"/>
    <w:rsid w:val="007A1598"/>
    <w:rsid w:val="007A1997"/>
    <w:rsid w:val="007A2BC3"/>
    <w:rsid w:val="007A4800"/>
    <w:rsid w:val="007A50CF"/>
    <w:rsid w:val="007A607E"/>
    <w:rsid w:val="007B385E"/>
    <w:rsid w:val="007B6883"/>
    <w:rsid w:val="007B701E"/>
    <w:rsid w:val="007B7C06"/>
    <w:rsid w:val="007B7FC6"/>
    <w:rsid w:val="007C0221"/>
    <w:rsid w:val="007C28E4"/>
    <w:rsid w:val="007C2B9F"/>
    <w:rsid w:val="007C303B"/>
    <w:rsid w:val="007C5A77"/>
    <w:rsid w:val="007D2526"/>
    <w:rsid w:val="007D7452"/>
    <w:rsid w:val="007DB14F"/>
    <w:rsid w:val="007E55FD"/>
    <w:rsid w:val="007E5834"/>
    <w:rsid w:val="007E58B5"/>
    <w:rsid w:val="007E5C03"/>
    <w:rsid w:val="007E607E"/>
    <w:rsid w:val="007E67C7"/>
    <w:rsid w:val="007F0797"/>
    <w:rsid w:val="007F3DD1"/>
    <w:rsid w:val="007F518E"/>
    <w:rsid w:val="007F560A"/>
    <w:rsid w:val="007F5DDC"/>
    <w:rsid w:val="007F61DC"/>
    <w:rsid w:val="007F7C7E"/>
    <w:rsid w:val="008001DC"/>
    <w:rsid w:val="008003B6"/>
    <w:rsid w:val="00800729"/>
    <w:rsid w:val="0080222A"/>
    <w:rsid w:val="008027A6"/>
    <w:rsid w:val="008036D2"/>
    <w:rsid w:val="0081078D"/>
    <w:rsid w:val="0081585B"/>
    <w:rsid w:val="00815BE0"/>
    <w:rsid w:val="00816C22"/>
    <w:rsid w:val="00820415"/>
    <w:rsid w:val="00820B34"/>
    <w:rsid w:val="00820CEA"/>
    <w:rsid w:val="00823115"/>
    <w:rsid w:val="00823E04"/>
    <w:rsid w:val="008250C9"/>
    <w:rsid w:val="008259B3"/>
    <w:rsid w:val="00826D42"/>
    <w:rsid w:val="00826DA5"/>
    <w:rsid w:val="00827615"/>
    <w:rsid w:val="00827C29"/>
    <w:rsid w:val="0083227B"/>
    <w:rsid w:val="00833270"/>
    <w:rsid w:val="00833A43"/>
    <w:rsid w:val="008358F9"/>
    <w:rsid w:val="00837B09"/>
    <w:rsid w:val="00842DB1"/>
    <w:rsid w:val="00842DCD"/>
    <w:rsid w:val="008445AA"/>
    <w:rsid w:val="00844783"/>
    <w:rsid w:val="0084577F"/>
    <w:rsid w:val="008503AB"/>
    <w:rsid w:val="0085147F"/>
    <w:rsid w:val="00853F76"/>
    <w:rsid w:val="00854482"/>
    <w:rsid w:val="008548E2"/>
    <w:rsid w:val="008574BD"/>
    <w:rsid w:val="00857F05"/>
    <w:rsid w:val="00860E61"/>
    <w:rsid w:val="008610A8"/>
    <w:rsid w:val="008610FC"/>
    <w:rsid w:val="0086336A"/>
    <w:rsid w:val="00866CA3"/>
    <w:rsid w:val="0087201A"/>
    <w:rsid w:val="00873510"/>
    <w:rsid w:val="00874557"/>
    <w:rsid w:val="0088008B"/>
    <w:rsid w:val="00881FA1"/>
    <w:rsid w:val="00882DCB"/>
    <w:rsid w:val="008853A1"/>
    <w:rsid w:val="00890868"/>
    <w:rsid w:val="00890E68"/>
    <w:rsid w:val="00890FC7"/>
    <w:rsid w:val="008925F4"/>
    <w:rsid w:val="00893ACA"/>
    <w:rsid w:val="00894424"/>
    <w:rsid w:val="00894A6C"/>
    <w:rsid w:val="0089568D"/>
    <w:rsid w:val="008A1629"/>
    <w:rsid w:val="008A1EC4"/>
    <w:rsid w:val="008A6548"/>
    <w:rsid w:val="008A7CFF"/>
    <w:rsid w:val="008B23C2"/>
    <w:rsid w:val="008B29AA"/>
    <w:rsid w:val="008B3F04"/>
    <w:rsid w:val="008B7162"/>
    <w:rsid w:val="008C13AD"/>
    <w:rsid w:val="008C22C3"/>
    <w:rsid w:val="008C56B0"/>
    <w:rsid w:val="008C60C3"/>
    <w:rsid w:val="008D0103"/>
    <w:rsid w:val="008D051E"/>
    <w:rsid w:val="008D49F4"/>
    <w:rsid w:val="008D56EF"/>
    <w:rsid w:val="008D5E23"/>
    <w:rsid w:val="008D6A57"/>
    <w:rsid w:val="008D6F6A"/>
    <w:rsid w:val="008D728C"/>
    <w:rsid w:val="008E1D77"/>
    <w:rsid w:val="008E3411"/>
    <w:rsid w:val="008E41D1"/>
    <w:rsid w:val="008E6AA7"/>
    <w:rsid w:val="008F5FBF"/>
    <w:rsid w:val="00904998"/>
    <w:rsid w:val="009073CE"/>
    <w:rsid w:val="00913C7E"/>
    <w:rsid w:val="0091446B"/>
    <w:rsid w:val="009161D9"/>
    <w:rsid w:val="009171C8"/>
    <w:rsid w:val="00922977"/>
    <w:rsid w:val="00923431"/>
    <w:rsid w:val="00924779"/>
    <w:rsid w:val="00926EF1"/>
    <w:rsid w:val="00927227"/>
    <w:rsid w:val="00927619"/>
    <w:rsid w:val="00932531"/>
    <w:rsid w:val="009330D8"/>
    <w:rsid w:val="0093495D"/>
    <w:rsid w:val="0093654C"/>
    <w:rsid w:val="00940C0E"/>
    <w:rsid w:val="00941C42"/>
    <w:rsid w:val="009423AC"/>
    <w:rsid w:val="00943C7D"/>
    <w:rsid w:val="00945C9B"/>
    <w:rsid w:val="00947860"/>
    <w:rsid w:val="009479EB"/>
    <w:rsid w:val="00947D64"/>
    <w:rsid w:val="009507BD"/>
    <w:rsid w:val="00950BFF"/>
    <w:rsid w:val="009567D2"/>
    <w:rsid w:val="00956C91"/>
    <w:rsid w:val="0095792D"/>
    <w:rsid w:val="009617CE"/>
    <w:rsid w:val="00964222"/>
    <w:rsid w:val="009646B3"/>
    <w:rsid w:val="009646E5"/>
    <w:rsid w:val="009657FA"/>
    <w:rsid w:val="00965BD1"/>
    <w:rsid w:val="00966ED0"/>
    <w:rsid w:val="0096770D"/>
    <w:rsid w:val="00967AD6"/>
    <w:rsid w:val="0097100F"/>
    <w:rsid w:val="009763DE"/>
    <w:rsid w:val="009773E3"/>
    <w:rsid w:val="009808C0"/>
    <w:rsid w:val="00984BBB"/>
    <w:rsid w:val="0098738F"/>
    <w:rsid w:val="009902B2"/>
    <w:rsid w:val="0099123A"/>
    <w:rsid w:val="00991D90"/>
    <w:rsid w:val="00992193"/>
    <w:rsid w:val="009943D9"/>
    <w:rsid w:val="009963AD"/>
    <w:rsid w:val="009A3A71"/>
    <w:rsid w:val="009A7215"/>
    <w:rsid w:val="009B0F03"/>
    <w:rsid w:val="009B1108"/>
    <w:rsid w:val="009B275A"/>
    <w:rsid w:val="009B3C6F"/>
    <w:rsid w:val="009B5E63"/>
    <w:rsid w:val="009B7F3A"/>
    <w:rsid w:val="009C0106"/>
    <w:rsid w:val="009C31EB"/>
    <w:rsid w:val="009C4F71"/>
    <w:rsid w:val="009C5F75"/>
    <w:rsid w:val="009C6292"/>
    <w:rsid w:val="009D09DA"/>
    <w:rsid w:val="009D2904"/>
    <w:rsid w:val="009D3890"/>
    <w:rsid w:val="009D4469"/>
    <w:rsid w:val="009D4D1C"/>
    <w:rsid w:val="009D4DEC"/>
    <w:rsid w:val="009D58F4"/>
    <w:rsid w:val="009D6CF6"/>
    <w:rsid w:val="009D73F3"/>
    <w:rsid w:val="009D79C3"/>
    <w:rsid w:val="009E11F0"/>
    <w:rsid w:val="009E259D"/>
    <w:rsid w:val="009E35E2"/>
    <w:rsid w:val="009E40A3"/>
    <w:rsid w:val="009E453A"/>
    <w:rsid w:val="009E6067"/>
    <w:rsid w:val="009F29E3"/>
    <w:rsid w:val="009F3638"/>
    <w:rsid w:val="009F4388"/>
    <w:rsid w:val="009F5E5D"/>
    <w:rsid w:val="00A02EF1"/>
    <w:rsid w:val="00A06DE9"/>
    <w:rsid w:val="00A11653"/>
    <w:rsid w:val="00A11901"/>
    <w:rsid w:val="00A122E6"/>
    <w:rsid w:val="00A1269A"/>
    <w:rsid w:val="00A1549A"/>
    <w:rsid w:val="00A177A8"/>
    <w:rsid w:val="00A20A2D"/>
    <w:rsid w:val="00A21CDC"/>
    <w:rsid w:val="00A228A8"/>
    <w:rsid w:val="00A25C7C"/>
    <w:rsid w:val="00A26F32"/>
    <w:rsid w:val="00A3098D"/>
    <w:rsid w:val="00A33892"/>
    <w:rsid w:val="00A33A12"/>
    <w:rsid w:val="00A34C8A"/>
    <w:rsid w:val="00A35C34"/>
    <w:rsid w:val="00A36280"/>
    <w:rsid w:val="00A37C4C"/>
    <w:rsid w:val="00A41034"/>
    <w:rsid w:val="00A423C7"/>
    <w:rsid w:val="00A437B8"/>
    <w:rsid w:val="00A444EF"/>
    <w:rsid w:val="00A4634B"/>
    <w:rsid w:val="00A47314"/>
    <w:rsid w:val="00A51404"/>
    <w:rsid w:val="00A517A9"/>
    <w:rsid w:val="00A51C6A"/>
    <w:rsid w:val="00A60781"/>
    <w:rsid w:val="00A60F8C"/>
    <w:rsid w:val="00A6374A"/>
    <w:rsid w:val="00A66868"/>
    <w:rsid w:val="00A67A53"/>
    <w:rsid w:val="00A718E8"/>
    <w:rsid w:val="00A72579"/>
    <w:rsid w:val="00A73965"/>
    <w:rsid w:val="00A73CEC"/>
    <w:rsid w:val="00A73DAA"/>
    <w:rsid w:val="00A744B6"/>
    <w:rsid w:val="00A75B10"/>
    <w:rsid w:val="00A774D6"/>
    <w:rsid w:val="00A77C0B"/>
    <w:rsid w:val="00A85193"/>
    <w:rsid w:val="00A856F5"/>
    <w:rsid w:val="00A864AA"/>
    <w:rsid w:val="00A86E69"/>
    <w:rsid w:val="00A91250"/>
    <w:rsid w:val="00A9164F"/>
    <w:rsid w:val="00A92FFF"/>
    <w:rsid w:val="00A932E0"/>
    <w:rsid w:val="00A95C3D"/>
    <w:rsid w:val="00AA0401"/>
    <w:rsid w:val="00AA162D"/>
    <w:rsid w:val="00AA1A49"/>
    <w:rsid w:val="00AA246D"/>
    <w:rsid w:val="00AA66E8"/>
    <w:rsid w:val="00AA6F2D"/>
    <w:rsid w:val="00AA7017"/>
    <w:rsid w:val="00AB1BDA"/>
    <w:rsid w:val="00AB21EE"/>
    <w:rsid w:val="00AB2444"/>
    <w:rsid w:val="00AB3F2E"/>
    <w:rsid w:val="00AB46A8"/>
    <w:rsid w:val="00AB7A61"/>
    <w:rsid w:val="00AB7A6F"/>
    <w:rsid w:val="00AC03BA"/>
    <w:rsid w:val="00AC064A"/>
    <w:rsid w:val="00AC072C"/>
    <w:rsid w:val="00AC0E84"/>
    <w:rsid w:val="00AC5925"/>
    <w:rsid w:val="00AC6BB2"/>
    <w:rsid w:val="00AD01C8"/>
    <w:rsid w:val="00AD1997"/>
    <w:rsid w:val="00AD65B8"/>
    <w:rsid w:val="00AE324C"/>
    <w:rsid w:val="00AE42AA"/>
    <w:rsid w:val="00AE55AA"/>
    <w:rsid w:val="00AE7154"/>
    <w:rsid w:val="00AE787D"/>
    <w:rsid w:val="00AF01BD"/>
    <w:rsid w:val="00AF1283"/>
    <w:rsid w:val="00AF1B09"/>
    <w:rsid w:val="00AF1D5D"/>
    <w:rsid w:val="00AF32A9"/>
    <w:rsid w:val="00AF5191"/>
    <w:rsid w:val="00AF6061"/>
    <w:rsid w:val="00AF6570"/>
    <w:rsid w:val="00AF6A11"/>
    <w:rsid w:val="00AF6D01"/>
    <w:rsid w:val="00B0192D"/>
    <w:rsid w:val="00B04D30"/>
    <w:rsid w:val="00B05673"/>
    <w:rsid w:val="00B058EA"/>
    <w:rsid w:val="00B10B45"/>
    <w:rsid w:val="00B10E58"/>
    <w:rsid w:val="00B13312"/>
    <w:rsid w:val="00B1333D"/>
    <w:rsid w:val="00B15B46"/>
    <w:rsid w:val="00B20F9A"/>
    <w:rsid w:val="00B22927"/>
    <w:rsid w:val="00B25E8C"/>
    <w:rsid w:val="00B32A55"/>
    <w:rsid w:val="00B35320"/>
    <w:rsid w:val="00B359F9"/>
    <w:rsid w:val="00B35FB4"/>
    <w:rsid w:val="00B37024"/>
    <w:rsid w:val="00B37C3E"/>
    <w:rsid w:val="00B4260F"/>
    <w:rsid w:val="00B457EC"/>
    <w:rsid w:val="00B45925"/>
    <w:rsid w:val="00B46006"/>
    <w:rsid w:val="00B4627E"/>
    <w:rsid w:val="00B46976"/>
    <w:rsid w:val="00B47DC2"/>
    <w:rsid w:val="00B50E66"/>
    <w:rsid w:val="00B511E1"/>
    <w:rsid w:val="00B51C0A"/>
    <w:rsid w:val="00B54319"/>
    <w:rsid w:val="00B5590E"/>
    <w:rsid w:val="00B56B34"/>
    <w:rsid w:val="00B571BF"/>
    <w:rsid w:val="00B5794C"/>
    <w:rsid w:val="00B57F9A"/>
    <w:rsid w:val="00B61E78"/>
    <w:rsid w:val="00B62BF9"/>
    <w:rsid w:val="00B6482F"/>
    <w:rsid w:val="00B6616E"/>
    <w:rsid w:val="00B67316"/>
    <w:rsid w:val="00B75755"/>
    <w:rsid w:val="00B772A2"/>
    <w:rsid w:val="00B772F6"/>
    <w:rsid w:val="00B80081"/>
    <w:rsid w:val="00B84F57"/>
    <w:rsid w:val="00B85A9E"/>
    <w:rsid w:val="00B87985"/>
    <w:rsid w:val="00B87E18"/>
    <w:rsid w:val="00B910C0"/>
    <w:rsid w:val="00B939B0"/>
    <w:rsid w:val="00B9560F"/>
    <w:rsid w:val="00B95628"/>
    <w:rsid w:val="00B95781"/>
    <w:rsid w:val="00B96AA4"/>
    <w:rsid w:val="00B97231"/>
    <w:rsid w:val="00BA23C4"/>
    <w:rsid w:val="00BA2407"/>
    <w:rsid w:val="00BA7488"/>
    <w:rsid w:val="00BB025C"/>
    <w:rsid w:val="00BB0790"/>
    <w:rsid w:val="00BB2920"/>
    <w:rsid w:val="00BB646C"/>
    <w:rsid w:val="00BB70D9"/>
    <w:rsid w:val="00BB7D14"/>
    <w:rsid w:val="00BC3BFE"/>
    <w:rsid w:val="00BD1012"/>
    <w:rsid w:val="00BD1552"/>
    <w:rsid w:val="00BD587D"/>
    <w:rsid w:val="00BE00F6"/>
    <w:rsid w:val="00BE05D1"/>
    <w:rsid w:val="00BE0CA1"/>
    <w:rsid w:val="00BE1078"/>
    <w:rsid w:val="00BE2F66"/>
    <w:rsid w:val="00BE3452"/>
    <w:rsid w:val="00BE5C5A"/>
    <w:rsid w:val="00BF1CA6"/>
    <w:rsid w:val="00BF3F21"/>
    <w:rsid w:val="00BF4A1F"/>
    <w:rsid w:val="00BF4A87"/>
    <w:rsid w:val="00BF5E98"/>
    <w:rsid w:val="00BF751C"/>
    <w:rsid w:val="00C0274D"/>
    <w:rsid w:val="00C0709B"/>
    <w:rsid w:val="00C077C2"/>
    <w:rsid w:val="00C10B0C"/>
    <w:rsid w:val="00C11EE4"/>
    <w:rsid w:val="00C12308"/>
    <w:rsid w:val="00C16143"/>
    <w:rsid w:val="00C17132"/>
    <w:rsid w:val="00C2028C"/>
    <w:rsid w:val="00C20C5F"/>
    <w:rsid w:val="00C21004"/>
    <w:rsid w:val="00C211E9"/>
    <w:rsid w:val="00C22454"/>
    <w:rsid w:val="00C259CE"/>
    <w:rsid w:val="00C27E4E"/>
    <w:rsid w:val="00C3094A"/>
    <w:rsid w:val="00C32836"/>
    <w:rsid w:val="00C34A24"/>
    <w:rsid w:val="00C357AF"/>
    <w:rsid w:val="00C35C99"/>
    <w:rsid w:val="00C35F71"/>
    <w:rsid w:val="00C40FDD"/>
    <w:rsid w:val="00C4418C"/>
    <w:rsid w:val="00C443B0"/>
    <w:rsid w:val="00C44DA2"/>
    <w:rsid w:val="00C46C52"/>
    <w:rsid w:val="00C47186"/>
    <w:rsid w:val="00C5147E"/>
    <w:rsid w:val="00C52F9C"/>
    <w:rsid w:val="00C53289"/>
    <w:rsid w:val="00C54B41"/>
    <w:rsid w:val="00C550AF"/>
    <w:rsid w:val="00C56DA1"/>
    <w:rsid w:val="00C578B3"/>
    <w:rsid w:val="00C6298E"/>
    <w:rsid w:val="00C65F8A"/>
    <w:rsid w:val="00C665D1"/>
    <w:rsid w:val="00C66D5D"/>
    <w:rsid w:val="00C7126A"/>
    <w:rsid w:val="00C71A23"/>
    <w:rsid w:val="00C723DD"/>
    <w:rsid w:val="00C745D5"/>
    <w:rsid w:val="00C748BE"/>
    <w:rsid w:val="00C75A2A"/>
    <w:rsid w:val="00C76EB4"/>
    <w:rsid w:val="00C77152"/>
    <w:rsid w:val="00C83CBA"/>
    <w:rsid w:val="00C85B61"/>
    <w:rsid w:val="00C863A5"/>
    <w:rsid w:val="00C87973"/>
    <w:rsid w:val="00C907D3"/>
    <w:rsid w:val="00C9342E"/>
    <w:rsid w:val="00C9493C"/>
    <w:rsid w:val="00C96606"/>
    <w:rsid w:val="00C967E8"/>
    <w:rsid w:val="00C96F92"/>
    <w:rsid w:val="00C979BB"/>
    <w:rsid w:val="00CA35D6"/>
    <w:rsid w:val="00CA44A6"/>
    <w:rsid w:val="00CA4550"/>
    <w:rsid w:val="00CA4B96"/>
    <w:rsid w:val="00CB14A1"/>
    <w:rsid w:val="00CB3398"/>
    <w:rsid w:val="00CB46DE"/>
    <w:rsid w:val="00CC4555"/>
    <w:rsid w:val="00CC48EE"/>
    <w:rsid w:val="00CC503A"/>
    <w:rsid w:val="00CD1E88"/>
    <w:rsid w:val="00CD257C"/>
    <w:rsid w:val="00CD47BB"/>
    <w:rsid w:val="00CD5954"/>
    <w:rsid w:val="00CD7264"/>
    <w:rsid w:val="00CE02A5"/>
    <w:rsid w:val="00CE1612"/>
    <w:rsid w:val="00CE375B"/>
    <w:rsid w:val="00CE4A5D"/>
    <w:rsid w:val="00CE4DB8"/>
    <w:rsid w:val="00CE7ED0"/>
    <w:rsid w:val="00CF0BE8"/>
    <w:rsid w:val="00CF157D"/>
    <w:rsid w:val="00CF20FA"/>
    <w:rsid w:val="00CF555F"/>
    <w:rsid w:val="00D01133"/>
    <w:rsid w:val="00D02133"/>
    <w:rsid w:val="00D0357B"/>
    <w:rsid w:val="00D0626B"/>
    <w:rsid w:val="00D068E8"/>
    <w:rsid w:val="00D07679"/>
    <w:rsid w:val="00D11EAC"/>
    <w:rsid w:val="00D1429D"/>
    <w:rsid w:val="00D14554"/>
    <w:rsid w:val="00D16347"/>
    <w:rsid w:val="00D16E4C"/>
    <w:rsid w:val="00D17216"/>
    <w:rsid w:val="00D20CA2"/>
    <w:rsid w:val="00D20FD2"/>
    <w:rsid w:val="00D21C45"/>
    <w:rsid w:val="00D21E21"/>
    <w:rsid w:val="00D22803"/>
    <w:rsid w:val="00D233E6"/>
    <w:rsid w:val="00D250F3"/>
    <w:rsid w:val="00D3013C"/>
    <w:rsid w:val="00D32934"/>
    <w:rsid w:val="00D32FF3"/>
    <w:rsid w:val="00D349C2"/>
    <w:rsid w:val="00D41EB6"/>
    <w:rsid w:val="00D455BC"/>
    <w:rsid w:val="00D4598B"/>
    <w:rsid w:val="00D47D0C"/>
    <w:rsid w:val="00D50190"/>
    <w:rsid w:val="00D5061C"/>
    <w:rsid w:val="00D51CE4"/>
    <w:rsid w:val="00D522C2"/>
    <w:rsid w:val="00D5370B"/>
    <w:rsid w:val="00D53BF1"/>
    <w:rsid w:val="00D56760"/>
    <w:rsid w:val="00D57760"/>
    <w:rsid w:val="00D60E59"/>
    <w:rsid w:val="00D6228A"/>
    <w:rsid w:val="00D62EAB"/>
    <w:rsid w:val="00D676DB"/>
    <w:rsid w:val="00D70D49"/>
    <w:rsid w:val="00D71D4A"/>
    <w:rsid w:val="00D727B8"/>
    <w:rsid w:val="00D745A0"/>
    <w:rsid w:val="00D7520C"/>
    <w:rsid w:val="00D82A1D"/>
    <w:rsid w:val="00D833EF"/>
    <w:rsid w:val="00D847D3"/>
    <w:rsid w:val="00D85E61"/>
    <w:rsid w:val="00D86D10"/>
    <w:rsid w:val="00D9080D"/>
    <w:rsid w:val="00D9229C"/>
    <w:rsid w:val="00D93C9C"/>
    <w:rsid w:val="00D957D1"/>
    <w:rsid w:val="00D96806"/>
    <w:rsid w:val="00DA40D3"/>
    <w:rsid w:val="00DA5FE9"/>
    <w:rsid w:val="00DB0822"/>
    <w:rsid w:val="00DC40B6"/>
    <w:rsid w:val="00DC417A"/>
    <w:rsid w:val="00DC440F"/>
    <w:rsid w:val="00DC5B64"/>
    <w:rsid w:val="00DD1BF8"/>
    <w:rsid w:val="00DD3BE7"/>
    <w:rsid w:val="00DD46C6"/>
    <w:rsid w:val="00DD578C"/>
    <w:rsid w:val="00DD5F23"/>
    <w:rsid w:val="00DE4A42"/>
    <w:rsid w:val="00DE4F26"/>
    <w:rsid w:val="00DE6863"/>
    <w:rsid w:val="00DF036E"/>
    <w:rsid w:val="00DF07CC"/>
    <w:rsid w:val="00DF1662"/>
    <w:rsid w:val="00DF3BDA"/>
    <w:rsid w:val="00DF6469"/>
    <w:rsid w:val="00DF7AD2"/>
    <w:rsid w:val="00DF7D48"/>
    <w:rsid w:val="00E0023D"/>
    <w:rsid w:val="00E00BC3"/>
    <w:rsid w:val="00E01311"/>
    <w:rsid w:val="00E014CC"/>
    <w:rsid w:val="00E01736"/>
    <w:rsid w:val="00E048A5"/>
    <w:rsid w:val="00E0703A"/>
    <w:rsid w:val="00E131EE"/>
    <w:rsid w:val="00E14106"/>
    <w:rsid w:val="00E14419"/>
    <w:rsid w:val="00E155CF"/>
    <w:rsid w:val="00E15FB3"/>
    <w:rsid w:val="00E211FC"/>
    <w:rsid w:val="00E21AF5"/>
    <w:rsid w:val="00E227DB"/>
    <w:rsid w:val="00E233FA"/>
    <w:rsid w:val="00E23DED"/>
    <w:rsid w:val="00E26023"/>
    <w:rsid w:val="00E30B1F"/>
    <w:rsid w:val="00E31114"/>
    <w:rsid w:val="00E35A63"/>
    <w:rsid w:val="00E35CEB"/>
    <w:rsid w:val="00E37D54"/>
    <w:rsid w:val="00E4007D"/>
    <w:rsid w:val="00E404E1"/>
    <w:rsid w:val="00E40C3B"/>
    <w:rsid w:val="00E47BF6"/>
    <w:rsid w:val="00E51737"/>
    <w:rsid w:val="00E51D70"/>
    <w:rsid w:val="00E51E10"/>
    <w:rsid w:val="00E5395B"/>
    <w:rsid w:val="00E56A00"/>
    <w:rsid w:val="00E56D86"/>
    <w:rsid w:val="00E6308C"/>
    <w:rsid w:val="00E637FB"/>
    <w:rsid w:val="00E645BA"/>
    <w:rsid w:val="00E72570"/>
    <w:rsid w:val="00E74DBB"/>
    <w:rsid w:val="00E75DE3"/>
    <w:rsid w:val="00E7620B"/>
    <w:rsid w:val="00E76D60"/>
    <w:rsid w:val="00E76DAF"/>
    <w:rsid w:val="00E77A50"/>
    <w:rsid w:val="00E80634"/>
    <w:rsid w:val="00E82D42"/>
    <w:rsid w:val="00E82FB5"/>
    <w:rsid w:val="00E8366A"/>
    <w:rsid w:val="00E84D93"/>
    <w:rsid w:val="00E86E82"/>
    <w:rsid w:val="00E921F5"/>
    <w:rsid w:val="00E9242C"/>
    <w:rsid w:val="00E92D9D"/>
    <w:rsid w:val="00E97640"/>
    <w:rsid w:val="00EA0911"/>
    <w:rsid w:val="00EA21E5"/>
    <w:rsid w:val="00EA272B"/>
    <w:rsid w:val="00EA39FD"/>
    <w:rsid w:val="00EA49AB"/>
    <w:rsid w:val="00EA7340"/>
    <w:rsid w:val="00EB0DBA"/>
    <w:rsid w:val="00EB1BE5"/>
    <w:rsid w:val="00EB4887"/>
    <w:rsid w:val="00EB7DB2"/>
    <w:rsid w:val="00EC14A2"/>
    <w:rsid w:val="00EC14FC"/>
    <w:rsid w:val="00EC2B77"/>
    <w:rsid w:val="00EC3623"/>
    <w:rsid w:val="00EC4C28"/>
    <w:rsid w:val="00EC715B"/>
    <w:rsid w:val="00EC72F8"/>
    <w:rsid w:val="00EC7422"/>
    <w:rsid w:val="00EC7B73"/>
    <w:rsid w:val="00ED194D"/>
    <w:rsid w:val="00ED3226"/>
    <w:rsid w:val="00ED388E"/>
    <w:rsid w:val="00ED394E"/>
    <w:rsid w:val="00ED3D0E"/>
    <w:rsid w:val="00ED6E18"/>
    <w:rsid w:val="00EE152A"/>
    <w:rsid w:val="00EE2862"/>
    <w:rsid w:val="00EE369C"/>
    <w:rsid w:val="00EE427C"/>
    <w:rsid w:val="00EE57AB"/>
    <w:rsid w:val="00EE5839"/>
    <w:rsid w:val="00EE66E8"/>
    <w:rsid w:val="00EE6CD1"/>
    <w:rsid w:val="00EF1373"/>
    <w:rsid w:val="00EF482D"/>
    <w:rsid w:val="00EF4E65"/>
    <w:rsid w:val="00EF6157"/>
    <w:rsid w:val="00EF7C6D"/>
    <w:rsid w:val="00F0040B"/>
    <w:rsid w:val="00F03110"/>
    <w:rsid w:val="00F05262"/>
    <w:rsid w:val="00F05269"/>
    <w:rsid w:val="00F11B7A"/>
    <w:rsid w:val="00F11EFF"/>
    <w:rsid w:val="00F126B1"/>
    <w:rsid w:val="00F14CD0"/>
    <w:rsid w:val="00F172C8"/>
    <w:rsid w:val="00F21AEB"/>
    <w:rsid w:val="00F2359A"/>
    <w:rsid w:val="00F24B7B"/>
    <w:rsid w:val="00F27E5C"/>
    <w:rsid w:val="00F30403"/>
    <w:rsid w:val="00F30EA0"/>
    <w:rsid w:val="00F31D69"/>
    <w:rsid w:val="00F3215F"/>
    <w:rsid w:val="00F33CD9"/>
    <w:rsid w:val="00F34D8D"/>
    <w:rsid w:val="00F36CB9"/>
    <w:rsid w:val="00F40DB1"/>
    <w:rsid w:val="00F41B32"/>
    <w:rsid w:val="00F41D23"/>
    <w:rsid w:val="00F473E1"/>
    <w:rsid w:val="00F5106B"/>
    <w:rsid w:val="00F5302D"/>
    <w:rsid w:val="00F57C9E"/>
    <w:rsid w:val="00F62B96"/>
    <w:rsid w:val="00F6390D"/>
    <w:rsid w:val="00F63B95"/>
    <w:rsid w:val="00F648D3"/>
    <w:rsid w:val="00F67C54"/>
    <w:rsid w:val="00F7081D"/>
    <w:rsid w:val="00F72824"/>
    <w:rsid w:val="00F73C2B"/>
    <w:rsid w:val="00F749D2"/>
    <w:rsid w:val="00F82024"/>
    <w:rsid w:val="00F860F0"/>
    <w:rsid w:val="00F904B6"/>
    <w:rsid w:val="00F91274"/>
    <w:rsid w:val="00F968E4"/>
    <w:rsid w:val="00F96B66"/>
    <w:rsid w:val="00FA23D6"/>
    <w:rsid w:val="00FA46E5"/>
    <w:rsid w:val="00FA4A37"/>
    <w:rsid w:val="00FB297A"/>
    <w:rsid w:val="00FB4588"/>
    <w:rsid w:val="00FB561D"/>
    <w:rsid w:val="00FB6385"/>
    <w:rsid w:val="00FB6C95"/>
    <w:rsid w:val="00FC0089"/>
    <w:rsid w:val="00FC2B60"/>
    <w:rsid w:val="00FC375D"/>
    <w:rsid w:val="00FC4D7D"/>
    <w:rsid w:val="00FC538A"/>
    <w:rsid w:val="00FD02E0"/>
    <w:rsid w:val="00FD09C5"/>
    <w:rsid w:val="00FD35DF"/>
    <w:rsid w:val="00FD44C2"/>
    <w:rsid w:val="00FD4901"/>
    <w:rsid w:val="00FD5C0F"/>
    <w:rsid w:val="00FD64E1"/>
    <w:rsid w:val="00FD6A00"/>
    <w:rsid w:val="00FE0F4C"/>
    <w:rsid w:val="00FE25DC"/>
    <w:rsid w:val="00FE50DA"/>
    <w:rsid w:val="00FF03DE"/>
    <w:rsid w:val="00FF0B86"/>
    <w:rsid w:val="00FF3AB7"/>
    <w:rsid w:val="00FF7278"/>
    <w:rsid w:val="00FF7E6E"/>
    <w:rsid w:val="02046AC7"/>
    <w:rsid w:val="03441515"/>
    <w:rsid w:val="04B6A6EA"/>
    <w:rsid w:val="04DFE576"/>
    <w:rsid w:val="0627E0F6"/>
    <w:rsid w:val="0691C8DF"/>
    <w:rsid w:val="06B2B82E"/>
    <w:rsid w:val="07B5B04B"/>
    <w:rsid w:val="08178638"/>
    <w:rsid w:val="08B2EE4B"/>
    <w:rsid w:val="095F81B8"/>
    <w:rsid w:val="09DEE6D3"/>
    <w:rsid w:val="0A0E4F4E"/>
    <w:rsid w:val="0A8A788F"/>
    <w:rsid w:val="0BF3D414"/>
    <w:rsid w:val="0D040CBC"/>
    <w:rsid w:val="0DDFD08E"/>
    <w:rsid w:val="1011DE83"/>
    <w:rsid w:val="10948B7B"/>
    <w:rsid w:val="1107E15B"/>
    <w:rsid w:val="116A939D"/>
    <w:rsid w:val="11E72052"/>
    <w:rsid w:val="1331A50B"/>
    <w:rsid w:val="13C310C4"/>
    <w:rsid w:val="13F95DA3"/>
    <w:rsid w:val="1432D8F1"/>
    <w:rsid w:val="144163BA"/>
    <w:rsid w:val="14BE5284"/>
    <w:rsid w:val="153526AD"/>
    <w:rsid w:val="1620D8BD"/>
    <w:rsid w:val="1705C1EA"/>
    <w:rsid w:val="179EDEC1"/>
    <w:rsid w:val="17DDB133"/>
    <w:rsid w:val="190FC84B"/>
    <w:rsid w:val="19CB848E"/>
    <w:rsid w:val="1A71B065"/>
    <w:rsid w:val="1A8B363B"/>
    <w:rsid w:val="1A9318CD"/>
    <w:rsid w:val="1ABD3D56"/>
    <w:rsid w:val="1B4B500B"/>
    <w:rsid w:val="1C375EB9"/>
    <w:rsid w:val="1C876F21"/>
    <w:rsid w:val="1D4FA7AF"/>
    <w:rsid w:val="1DBA3194"/>
    <w:rsid w:val="1DFDF993"/>
    <w:rsid w:val="1E4916A5"/>
    <w:rsid w:val="1E5F447B"/>
    <w:rsid w:val="1F068AD9"/>
    <w:rsid w:val="1F5E3C1C"/>
    <w:rsid w:val="20060231"/>
    <w:rsid w:val="20BEB84E"/>
    <w:rsid w:val="2188A4ED"/>
    <w:rsid w:val="219B434A"/>
    <w:rsid w:val="21F3DA5B"/>
    <w:rsid w:val="22309CF6"/>
    <w:rsid w:val="22E67B16"/>
    <w:rsid w:val="23692166"/>
    <w:rsid w:val="239A8452"/>
    <w:rsid w:val="23E9210D"/>
    <w:rsid w:val="24610A47"/>
    <w:rsid w:val="2625C389"/>
    <w:rsid w:val="27D63E9D"/>
    <w:rsid w:val="27FBC283"/>
    <w:rsid w:val="287DB1B8"/>
    <w:rsid w:val="29010AB9"/>
    <w:rsid w:val="29059555"/>
    <w:rsid w:val="2966999F"/>
    <w:rsid w:val="299792E4"/>
    <w:rsid w:val="2A452203"/>
    <w:rsid w:val="2B2F8733"/>
    <w:rsid w:val="2DB19A23"/>
    <w:rsid w:val="2DC8D562"/>
    <w:rsid w:val="2DE60BB6"/>
    <w:rsid w:val="2DEE2C73"/>
    <w:rsid w:val="2E0B5744"/>
    <w:rsid w:val="2E438966"/>
    <w:rsid w:val="2E8D5DF5"/>
    <w:rsid w:val="2EEFC8FC"/>
    <w:rsid w:val="2FC717C3"/>
    <w:rsid w:val="3067CFC0"/>
    <w:rsid w:val="30DD92EC"/>
    <w:rsid w:val="30EECDC3"/>
    <w:rsid w:val="31539A2E"/>
    <w:rsid w:val="32C0A016"/>
    <w:rsid w:val="3411223A"/>
    <w:rsid w:val="34A03876"/>
    <w:rsid w:val="352C7A41"/>
    <w:rsid w:val="35ACF29B"/>
    <w:rsid w:val="36A8F610"/>
    <w:rsid w:val="36EC03CB"/>
    <w:rsid w:val="37BEB0DB"/>
    <w:rsid w:val="3887D42C"/>
    <w:rsid w:val="39692E14"/>
    <w:rsid w:val="3B40A634"/>
    <w:rsid w:val="3BACD18F"/>
    <w:rsid w:val="3BC10A2B"/>
    <w:rsid w:val="3C24C570"/>
    <w:rsid w:val="3C41DA1A"/>
    <w:rsid w:val="3C94B974"/>
    <w:rsid w:val="3CA623BF"/>
    <w:rsid w:val="3DF6299D"/>
    <w:rsid w:val="3E6EF003"/>
    <w:rsid w:val="3F2E9521"/>
    <w:rsid w:val="40505B40"/>
    <w:rsid w:val="40947B4E"/>
    <w:rsid w:val="40F3B6B6"/>
    <w:rsid w:val="417CF936"/>
    <w:rsid w:val="436294D7"/>
    <w:rsid w:val="46D350F0"/>
    <w:rsid w:val="4883CC04"/>
    <w:rsid w:val="4A9A98FC"/>
    <w:rsid w:val="4B753392"/>
    <w:rsid w:val="4D2BAE3A"/>
    <w:rsid w:val="4D64D8D4"/>
    <w:rsid w:val="4F37D91C"/>
    <w:rsid w:val="4F58BDD4"/>
    <w:rsid w:val="4FEF4CFB"/>
    <w:rsid w:val="5047DB67"/>
    <w:rsid w:val="509F641F"/>
    <w:rsid w:val="50D7960C"/>
    <w:rsid w:val="5155AC76"/>
    <w:rsid w:val="51E47516"/>
    <w:rsid w:val="5294AAD1"/>
    <w:rsid w:val="53176C72"/>
    <w:rsid w:val="53C54A37"/>
    <w:rsid w:val="53EA2D60"/>
    <w:rsid w:val="53F221FA"/>
    <w:rsid w:val="551C15D8"/>
    <w:rsid w:val="5529D76E"/>
    <w:rsid w:val="5597785F"/>
    <w:rsid w:val="563DED37"/>
    <w:rsid w:val="567F85C4"/>
    <w:rsid w:val="56B7E639"/>
    <w:rsid w:val="56E967AC"/>
    <w:rsid w:val="59F77481"/>
    <w:rsid w:val="5A322928"/>
    <w:rsid w:val="5B9344E2"/>
    <w:rsid w:val="5BBC6BEA"/>
    <w:rsid w:val="5BC603E0"/>
    <w:rsid w:val="5BDC6383"/>
    <w:rsid w:val="5BEE339B"/>
    <w:rsid w:val="5BF2352E"/>
    <w:rsid w:val="5C65F1F2"/>
    <w:rsid w:val="5C80CCD1"/>
    <w:rsid w:val="5CA0D2F8"/>
    <w:rsid w:val="5D2F1543"/>
    <w:rsid w:val="5EDB7422"/>
    <w:rsid w:val="60467D3F"/>
    <w:rsid w:val="631C703F"/>
    <w:rsid w:val="639F7E1D"/>
    <w:rsid w:val="64CAA8BA"/>
    <w:rsid w:val="6545B8A6"/>
    <w:rsid w:val="6682B45D"/>
    <w:rsid w:val="677DEF92"/>
    <w:rsid w:val="67E994F8"/>
    <w:rsid w:val="68A6C3F8"/>
    <w:rsid w:val="6A7ACD06"/>
    <w:rsid w:val="6AAD0CFC"/>
    <w:rsid w:val="6AB59054"/>
    <w:rsid w:val="6CA1B361"/>
    <w:rsid w:val="6D0D990F"/>
    <w:rsid w:val="6DAAC9D9"/>
    <w:rsid w:val="6DFDF472"/>
    <w:rsid w:val="6F31C8FA"/>
    <w:rsid w:val="701D9E67"/>
    <w:rsid w:val="70A88359"/>
    <w:rsid w:val="719D7A7A"/>
    <w:rsid w:val="722AD902"/>
    <w:rsid w:val="728417A3"/>
    <w:rsid w:val="72A7849E"/>
    <w:rsid w:val="733A818F"/>
    <w:rsid w:val="737C0846"/>
    <w:rsid w:val="73B47A91"/>
    <w:rsid w:val="73C589C0"/>
    <w:rsid w:val="75504AF2"/>
    <w:rsid w:val="75BDE945"/>
    <w:rsid w:val="765DA486"/>
    <w:rsid w:val="766AFF14"/>
    <w:rsid w:val="77194A24"/>
    <w:rsid w:val="7727A791"/>
    <w:rsid w:val="775EBE43"/>
    <w:rsid w:val="77CE5B00"/>
    <w:rsid w:val="79954548"/>
    <w:rsid w:val="79A1E478"/>
    <w:rsid w:val="7A38A824"/>
    <w:rsid w:val="7AD3A1A4"/>
    <w:rsid w:val="7BAF662F"/>
    <w:rsid w:val="7BBF8C76"/>
    <w:rsid w:val="7BEC0F0B"/>
    <w:rsid w:val="7C2CE3BE"/>
    <w:rsid w:val="7D5B5CD7"/>
    <w:rsid w:val="7D6C0ACE"/>
    <w:rsid w:val="7ED6A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B24964"/>
  <w15:chartTrackingRefBased/>
  <w15:docId w15:val="{780CDE62-6C32-4DA4-B92B-0B7E36517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SimSun" w:hAnsi="Tms Rm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4"/>
      </w:numPr>
      <w:outlineLvl w:val="0"/>
    </w:pPr>
    <w:rPr>
      <w:b/>
      <w:sz w:val="28"/>
    </w:rPr>
  </w:style>
  <w:style w:type="paragraph" w:styleId="Heading2">
    <w:name w:val="heading 2"/>
    <w:aliases w:val="Level 1"/>
    <w:basedOn w:val="Normal"/>
    <w:next w:val="IndentedParagraph"/>
    <w:qFormat/>
    <w:pPr>
      <w:keepNext/>
      <w:numPr>
        <w:ilvl w:val="1"/>
        <w:numId w:val="4"/>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93495D"/>
    <w:pPr>
      <w:tabs>
        <w:tab w:val="left" w:pos="540"/>
      </w:tabs>
      <w:spacing w:line="240" w:lineRule="auto"/>
      <w:jc w:val="center"/>
    </w:pPr>
    <w:rPr>
      <w:b/>
      <w:bCs/>
      <w:szCs w:val="24"/>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5"/>
      </w:numPr>
      <w:spacing w:before="240"/>
    </w:pPr>
    <w:rPr>
      <w:rFonts w:ascii="Times" w:hAnsi="Times"/>
      <w:b/>
      <w:sz w:val="24"/>
    </w:rPr>
  </w:style>
  <w:style w:type="character" w:styleId="PageNumber">
    <w:name w:val="page number"/>
    <w:basedOn w:val="DefaultParagraphFont"/>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szCs w:val="24"/>
    </w:rPr>
  </w:style>
  <w:style w:type="paragraph" w:styleId="BodyText">
    <w:name w:val="Body Text"/>
    <w:basedOn w:val="Normal"/>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7"/>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6"/>
      </w:numPr>
      <w:spacing w:after="240"/>
      <w:jc w:val="center"/>
    </w:pPr>
    <w:rPr>
      <w:rFonts w:ascii="Times New Roman" w:hAnsi="Times New Roman"/>
      <w:b/>
      <w:bCs/>
      <w:sz w:val="24"/>
    </w:rPr>
  </w:style>
  <w:style w:type="paragraph" w:customStyle="1" w:styleId="Bullet">
    <w:name w:val="Bullet"/>
    <w:basedOn w:val="IndentedParagraph"/>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paragraph" w:styleId="BalloonText">
    <w:name w:val="Balloon Text"/>
    <w:basedOn w:val="Normal"/>
    <w:link w:val="BalloonTextChar"/>
    <w:rsid w:val="00E74DBB"/>
    <w:pPr>
      <w:spacing w:line="240" w:lineRule="auto"/>
    </w:pPr>
    <w:rPr>
      <w:rFonts w:ascii="Tahoma" w:hAnsi="Tahoma" w:cs="Tahoma"/>
      <w:sz w:val="16"/>
      <w:szCs w:val="16"/>
    </w:rPr>
  </w:style>
  <w:style w:type="character" w:customStyle="1" w:styleId="BalloonTextChar">
    <w:name w:val="Balloon Text Char"/>
    <w:link w:val="BalloonText"/>
    <w:rsid w:val="00E74DBB"/>
    <w:rPr>
      <w:rFonts w:ascii="Tahoma" w:hAnsi="Tahoma" w:cs="Tahoma"/>
      <w:sz w:val="16"/>
      <w:szCs w:val="16"/>
      <w:lang w:eastAsia="en-US"/>
    </w:rPr>
  </w:style>
  <w:style w:type="paragraph" w:customStyle="1" w:styleId="ColorfulList-Accent11">
    <w:name w:val="Colorful List - Accent 11"/>
    <w:basedOn w:val="Normal"/>
    <w:uiPriority w:val="34"/>
    <w:qFormat/>
    <w:rsid w:val="0002432F"/>
    <w:pPr>
      <w:widowControl w:val="0"/>
      <w:spacing w:line="240" w:lineRule="auto"/>
      <w:ind w:firstLineChars="200" w:firstLine="420"/>
      <w:jc w:val="both"/>
    </w:pPr>
    <w:rPr>
      <w:rFonts w:ascii="Calibri" w:hAnsi="Calibri"/>
      <w:kern w:val="2"/>
      <w:sz w:val="21"/>
      <w:szCs w:val="22"/>
      <w:lang w:eastAsia="zh-CN"/>
    </w:rPr>
  </w:style>
  <w:style w:type="paragraph" w:customStyle="1" w:styleId="Default">
    <w:name w:val="Default"/>
    <w:rsid w:val="00E233FA"/>
    <w:pPr>
      <w:widowControl w:val="0"/>
      <w:autoSpaceDE w:val="0"/>
      <w:autoSpaceDN w:val="0"/>
      <w:adjustRightInd w:val="0"/>
    </w:pPr>
    <w:rPr>
      <w:rFonts w:ascii="Times New Roman" w:hAnsi="Times New Roman"/>
      <w:color w:val="000000"/>
      <w:sz w:val="24"/>
      <w:szCs w:val="24"/>
      <w:lang w:eastAsia="zh-CN"/>
    </w:rPr>
  </w:style>
  <w:style w:type="paragraph" w:styleId="NormalWeb">
    <w:name w:val="Normal (Web)"/>
    <w:basedOn w:val="Normal"/>
    <w:uiPriority w:val="99"/>
    <w:unhideWhenUsed/>
    <w:rsid w:val="003E39DF"/>
    <w:pPr>
      <w:spacing w:before="100" w:beforeAutospacing="1" w:after="115" w:line="240" w:lineRule="auto"/>
    </w:pPr>
    <w:rPr>
      <w:szCs w:val="24"/>
    </w:rPr>
  </w:style>
  <w:style w:type="character" w:customStyle="1" w:styleId="apple-converted-space">
    <w:name w:val="apple-converted-space"/>
    <w:basedOn w:val="DefaultParagraphFont"/>
    <w:rsid w:val="00B22927"/>
  </w:style>
  <w:style w:type="character" w:customStyle="1" w:styleId="apple-style-span">
    <w:name w:val="apple-style-span"/>
    <w:basedOn w:val="DefaultParagraphFont"/>
    <w:rsid w:val="00E56A00"/>
  </w:style>
  <w:style w:type="table" w:styleId="TableGrid">
    <w:name w:val="Table Grid"/>
    <w:basedOn w:val="TableNormal"/>
    <w:rsid w:val="002C22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3A3E18"/>
    <w:pPr>
      <w:spacing w:after="120"/>
      <w:ind w:left="283"/>
    </w:pPr>
  </w:style>
  <w:style w:type="character" w:customStyle="1" w:styleId="BodyTextIndentChar">
    <w:name w:val="Body Text Indent Char"/>
    <w:link w:val="BodyTextIndent"/>
    <w:rsid w:val="003A3E18"/>
    <w:rPr>
      <w:rFonts w:ascii="Times New Roman" w:hAnsi="Times New Roman"/>
      <w:sz w:val="24"/>
      <w:lang w:eastAsia="en-US"/>
    </w:rPr>
  </w:style>
  <w:style w:type="paragraph" w:customStyle="1" w:styleId="paragraph">
    <w:name w:val="paragraph"/>
    <w:basedOn w:val="Normal"/>
    <w:rsid w:val="00363BCE"/>
    <w:pPr>
      <w:spacing w:before="100" w:beforeAutospacing="1" w:after="100" w:afterAutospacing="1" w:line="240" w:lineRule="auto"/>
    </w:pPr>
    <w:rPr>
      <w:rFonts w:eastAsia="Times New Roman"/>
      <w:szCs w:val="24"/>
    </w:rPr>
  </w:style>
  <w:style w:type="character" w:customStyle="1" w:styleId="normaltextrun">
    <w:name w:val="normaltextrun"/>
    <w:basedOn w:val="DefaultParagraphFont"/>
    <w:rsid w:val="00363BCE"/>
  </w:style>
  <w:style w:type="character" w:customStyle="1" w:styleId="eop">
    <w:name w:val="eop"/>
    <w:basedOn w:val="DefaultParagraphFont"/>
    <w:rsid w:val="00363BCE"/>
  </w:style>
  <w:style w:type="character" w:styleId="UnresolvedMention">
    <w:name w:val="Unresolved Mention"/>
    <w:uiPriority w:val="99"/>
    <w:semiHidden/>
    <w:unhideWhenUsed/>
    <w:rsid w:val="00927227"/>
    <w:rPr>
      <w:color w:val="605E5C"/>
      <w:shd w:val="clear" w:color="auto" w:fill="E1DFDD"/>
    </w:rPr>
  </w:style>
  <w:style w:type="paragraph" w:customStyle="1" w:styleId="Paragraph1">
    <w:name w:val="Paragraph 1"/>
    <w:basedOn w:val="Normal"/>
    <w:link w:val="Paragraph1Char"/>
    <w:qFormat/>
    <w:rsid w:val="30EECDC3"/>
    <w:pPr>
      <w:widowControl w:val="0"/>
      <w:spacing w:line="240" w:lineRule="atLeast"/>
      <w:jc w:val="both"/>
    </w:pPr>
  </w:style>
  <w:style w:type="character" w:customStyle="1" w:styleId="Paragraph1Char">
    <w:name w:val="Paragraph 1 Char"/>
    <w:link w:val="Paragraph1"/>
    <w:rsid w:val="30EECDC3"/>
    <w:rPr>
      <w:sz w:val="22"/>
      <w:szCs w:val="2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9415">
      <w:bodyDiv w:val="1"/>
      <w:marLeft w:val="0"/>
      <w:marRight w:val="0"/>
      <w:marTop w:val="0"/>
      <w:marBottom w:val="0"/>
      <w:divBdr>
        <w:top w:val="none" w:sz="0" w:space="0" w:color="auto"/>
        <w:left w:val="none" w:sz="0" w:space="0" w:color="auto"/>
        <w:bottom w:val="none" w:sz="0" w:space="0" w:color="auto"/>
        <w:right w:val="none" w:sz="0" w:space="0" w:color="auto"/>
      </w:divBdr>
    </w:div>
    <w:div w:id="163323314">
      <w:bodyDiv w:val="1"/>
      <w:marLeft w:val="0"/>
      <w:marRight w:val="0"/>
      <w:marTop w:val="0"/>
      <w:marBottom w:val="0"/>
      <w:divBdr>
        <w:top w:val="none" w:sz="0" w:space="0" w:color="auto"/>
        <w:left w:val="none" w:sz="0" w:space="0" w:color="auto"/>
        <w:bottom w:val="none" w:sz="0" w:space="0" w:color="auto"/>
        <w:right w:val="none" w:sz="0" w:space="0" w:color="auto"/>
      </w:divBdr>
      <w:divsChild>
        <w:div w:id="702754639">
          <w:marLeft w:val="0"/>
          <w:marRight w:val="0"/>
          <w:marTop w:val="0"/>
          <w:marBottom w:val="0"/>
          <w:divBdr>
            <w:top w:val="none" w:sz="0" w:space="0" w:color="auto"/>
            <w:left w:val="none" w:sz="0" w:space="0" w:color="auto"/>
            <w:bottom w:val="none" w:sz="0" w:space="0" w:color="auto"/>
            <w:right w:val="none" w:sz="0" w:space="0" w:color="auto"/>
          </w:divBdr>
        </w:div>
        <w:div w:id="966466533">
          <w:marLeft w:val="0"/>
          <w:marRight w:val="0"/>
          <w:marTop w:val="0"/>
          <w:marBottom w:val="0"/>
          <w:divBdr>
            <w:top w:val="none" w:sz="0" w:space="0" w:color="auto"/>
            <w:left w:val="none" w:sz="0" w:space="0" w:color="auto"/>
            <w:bottom w:val="none" w:sz="0" w:space="0" w:color="auto"/>
            <w:right w:val="none" w:sz="0" w:space="0" w:color="auto"/>
          </w:divBdr>
        </w:div>
        <w:div w:id="2008168766">
          <w:marLeft w:val="0"/>
          <w:marRight w:val="0"/>
          <w:marTop w:val="0"/>
          <w:marBottom w:val="0"/>
          <w:divBdr>
            <w:top w:val="none" w:sz="0" w:space="0" w:color="auto"/>
            <w:left w:val="none" w:sz="0" w:space="0" w:color="auto"/>
            <w:bottom w:val="none" w:sz="0" w:space="0" w:color="auto"/>
            <w:right w:val="none" w:sz="0" w:space="0" w:color="auto"/>
          </w:divBdr>
        </w:div>
      </w:divsChild>
    </w:div>
    <w:div w:id="292517512">
      <w:bodyDiv w:val="1"/>
      <w:marLeft w:val="0"/>
      <w:marRight w:val="0"/>
      <w:marTop w:val="0"/>
      <w:marBottom w:val="0"/>
      <w:divBdr>
        <w:top w:val="none" w:sz="0" w:space="0" w:color="auto"/>
        <w:left w:val="none" w:sz="0" w:space="0" w:color="auto"/>
        <w:bottom w:val="none" w:sz="0" w:space="0" w:color="auto"/>
        <w:right w:val="none" w:sz="0" w:space="0" w:color="auto"/>
      </w:divBdr>
    </w:div>
    <w:div w:id="324017989">
      <w:bodyDiv w:val="1"/>
      <w:marLeft w:val="0"/>
      <w:marRight w:val="0"/>
      <w:marTop w:val="0"/>
      <w:marBottom w:val="0"/>
      <w:divBdr>
        <w:top w:val="none" w:sz="0" w:space="0" w:color="auto"/>
        <w:left w:val="none" w:sz="0" w:space="0" w:color="auto"/>
        <w:bottom w:val="none" w:sz="0" w:space="0" w:color="auto"/>
        <w:right w:val="none" w:sz="0" w:space="0" w:color="auto"/>
      </w:divBdr>
      <w:divsChild>
        <w:div w:id="125008231">
          <w:marLeft w:val="0"/>
          <w:marRight w:val="0"/>
          <w:marTop w:val="0"/>
          <w:marBottom w:val="0"/>
          <w:divBdr>
            <w:top w:val="none" w:sz="0" w:space="0" w:color="auto"/>
            <w:left w:val="none" w:sz="0" w:space="0" w:color="auto"/>
            <w:bottom w:val="none" w:sz="0" w:space="0" w:color="auto"/>
            <w:right w:val="none" w:sz="0" w:space="0" w:color="auto"/>
          </w:divBdr>
        </w:div>
        <w:div w:id="1291131412">
          <w:marLeft w:val="0"/>
          <w:marRight w:val="0"/>
          <w:marTop w:val="0"/>
          <w:marBottom w:val="0"/>
          <w:divBdr>
            <w:top w:val="none" w:sz="0" w:space="0" w:color="auto"/>
            <w:left w:val="none" w:sz="0" w:space="0" w:color="auto"/>
            <w:bottom w:val="none" w:sz="0" w:space="0" w:color="auto"/>
            <w:right w:val="none" w:sz="0" w:space="0" w:color="auto"/>
          </w:divBdr>
        </w:div>
        <w:div w:id="1424574708">
          <w:marLeft w:val="0"/>
          <w:marRight w:val="0"/>
          <w:marTop w:val="0"/>
          <w:marBottom w:val="0"/>
          <w:divBdr>
            <w:top w:val="none" w:sz="0" w:space="0" w:color="auto"/>
            <w:left w:val="none" w:sz="0" w:space="0" w:color="auto"/>
            <w:bottom w:val="none" w:sz="0" w:space="0" w:color="auto"/>
            <w:right w:val="none" w:sz="0" w:space="0" w:color="auto"/>
          </w:divBdr>
        </w:div>
      </w:divsChild>
    </w:div>
    <w:div w:id="349257934">
      <w:bodyDiv w:val="1"/>
      <w:marLeft w:val="0"/>
      <w:marRight w:val="0"/>
      <w:marTop w:val="0"/>
      <w:marBottom w:val="0"/>
      <w:divBdr>
        <w:top w:val="none" w:sz="0" w:space="0" w:color="auto"/>
        <w:left w:val="none" w:sz="0" w:space="0" w:color="auto"/>
        <w:bottom w:val="none" w:sz="0" w:space="0" w:color="auto"/>
        <w:right w:val="none" w:sz="0" w:space="0" w:color="auto"/>
      </w:divBdr>
      <w:divsChild>
        <w:div w:id="284049311">
          <w:marLeft w:val="0"/>
          <w:marRight w:val="0"/>
          <w:marTop w:val="0"/>
          <w:marBottom w:val="0"/>
          <w:divBdr>
            <w:top w:val="none" w:sz="0" w:space="0" w:color="auto"/>
            <w:left w:val="none" w:sz="0" w:space="0" w:color="auto"/>
            <w:bottom w:val="none" w:sz="0" w:space="0" w:color="auto"/>
            <w:right w:val="none" w:sz="0" w:space="0" w:color="auto"/>
          </w:divBdr>
          <w:divsChild>
            <w:div w:id="886722302">
              <w:marLeft w:val="0"/>
              <w:marRight w:val="0"/>
              <w:marTop w:val="0"/>
              <w:marBottom w:val="0"/>
              <w:divBdr>
                <w:top w:val="none" w:sz="0" w:space="0" w:color="auto"/>
                <w:left w:val="none" w:sz="0" w:space="0" w:color="auto"/>
                <w:bottom w:val="none" w:sz="0" w:space="0" w:color="auto"/>
                <w:right w:val="none" w:sz="0" w:space="0" w:color="auto"/>
              </w:divBdr>
            </w:div>
          </w:divsChild>
        </w:div>
        <w:div w:id="305162818">
          <w:marLeft w:val="0"/>
          <w:marRight w:val="0"/>
          <w:marTop w:val="0"/>
          <w:marBottom w:val="0"/>
          <w:divBdr>
            <w:top w:val="none" w:sz="0" w:space="0" w:color="auto"/>
            <w:left w:val="none" w:sz="0" w:space="0" w:color="auto"/>
            <w:bottom w:val="none" w:sz="0" w:space="0" w:color="auto"/>
            <w:right w:val="none" w:sz="0" w:space="0" w:color="auto"/>
          </w:divBdr>
          <w:divsChild>
            <w:div w:id="302658791">
              <w:marLeft w:val="0"/>
              <w:marRight w:val="0"/>
              <w:marTop w:val="0"/>
              <w:marBottom w:val="0"/>
              <w:divBdr>
                <w:top w:val="none" w:sz="0" w:space="0" w:color="auto"/>
                <w:left w:val="none" w:sz="0" w:space="0" w:color="auto"/>
                <w:bottom w:val="none" w:sz="0" w:space="0" w:color="auto"/>
                <w:right w:val="none" w:sz="0" w:space="0" w:color="auto"/>
              </w:divBdr>
            </w:div>
          </w:divsChild>
        </w:div>
        <w:div w:id="378632676">
          <w:marLeft w:val="0"/>
          <w:marRight w:val="0"/>
          <w:marTop w:val="0"/>
          <w:marBottom w:val="0"/>
          <w:divBdr>
            <w:top w:val="none" w:sz="0" w:space="0" w:color="auto"/>
            <w:left w:val="none" w:sz="0" w:space="0" w:color="auto"/>
            <w:bottom w:val="none" w:sz="0" w:space="0" w:color="auto"/>
            <w:right w:val="none" w:sz="0" w:space="0" w:color="auto"/>
          </w:divBdr>
          <w:divsChild>
            <w:div w:id="1129012084">
              <w:marLeft w:val="0"/>
              <w:marRight w:val="0"/>
              <w:marTop w:val="0"/>
              <w:marBottom w:val="0"/>
              <w:divBdr>
                <w:top w:val="none" w:sz="0" w:space="0" w:color="auto"/>
                <w:left w:val="none" w:sz="0" w:space="0" w:color="auto"/>
                <w:bottom w:val="none" w:sz="0" w:space="0" w:color="auto"/>
                <w:right w:val="none" w:sz="0" w:space="0" w:color="auto"/>
              </w:divBdr>
            </w:div>
          </w:divsChild>
        </w:div>
        <w:div w:id="497889417">
          <w:marLeft w:val="0"/>
          <w:marRight w:val="0"/>
          <w:marTop w:val="0"/>
          <w:marBottom w:val="0"/>
          <w:divBdr>
            <w:top w:val="none" w:sz="0" w:space="0" w:color="auto"/>
            <w:left w:val="none" w:sz="0" w:space="0" w:color="auto"/>
            <w:bottom w:val="none" w:sz="0" w:space="0" w:color="auto"/>
            <w:right w:val="none" w:sz="0" w:space="0" w:color="auto"/>
          </w:divBdr>
          <w:divsChild>
            <w:div w:id="1487941209">
              <w:marLeft w:val="0"/>
              <w:marRight w:val="0"/>
              <w:marTop w:val="0"/>
              <w:marBottom w:val="0"/>
              <w:divBdr>
                <w:top w:val="none" w:sz="0" w:space="0" w:color="auto"/>
                <w:left w:val="none" w:sz="0" w:space="0" w:color="auto"/>
                <w:bottom w:val="none" w:sz="0" w:space="0" w:color="auto"/>
                <w:right w:val="none" w:sz="0" w:space="0" w:color="auto"/>
              </w:divBdr>
            </w:div>
          </w:divsChild>
        </w:div>
        <w:div w:id="734548091">
          <w:marLeft w:val="0"/>
          <w:marRight w:val="0"/>
          <w:marTop w:val="0"/>
          <w:marBottom w:val="0"/>
          <w:divBdr>
            <w:top w:val="none" w:sz="0" w:space="0" w:color="auto"/>
            <w:left w:val="none" w:sz="0" w:space="0" w:color="auto"/>
            <w:bottom w:val="none" w:sz="0" w:space="0" w:color="auto"/>
            <w:right w:val="none" w:sz="0" w:space="0" w:color="auto"/>
          </w:divBdr>
          <w:divsChild>
            <w:div w:id="259682393">
              <w:marLeft w:val="0"/>
              <w:marRight w:val="0"/>
              <w:marTop w:val="0"/>
              <w:marBottom w:val="0"/>
              <w:divBdr>
                <w:top w:val="none" w:sz="0" w:space="0" w:color="auto"/>
                <w:left w:val="none" w:sz="0" w:space="0" w:color="auto"/>
                <w:bottom w:val="none" w:sz="0" w:space="0" w:color="auto"/>
                <w:right w:val="none" w:sz="0" w:space="0" w:color="auto"/>
              </w:divBdr>
            </w:div>
          </w:divsChild>
        </w:div>
        <w:div w:id="760948989">
          <w:marLeft w:val="0"/>
          <w:marRight w:val="0"/>
          <w:marTop w:val="0"/>
          <w:marBottom w:val="0"/>
          <w:divBdr>
            <w:top w:val="none" w:sz="0" w:space="0" w:color="auto"/>
            <w:left w:val="none" w:sz="0" w:space="0" w:color="auto"/>
            <w:bottom w:val="none" w:sz="0" w:space="0" w:color="auto"/>
            <w:right w:val="none" w:sz="0" w:space="0" w:color="auto"/>
          </w:divBdr>
          <w:divsChild>
            <w:div w:id="2065249278">
              <w:marLeft w:val="0"/>
              <w:marRight w:val="0"/>
              <w:marTop w:val="0"/>
              <w:marBottom w:val="0"/>
              <w:divBdr>
                <w:top w:val="none" w:sz="0" w:space="0" w:color="auto"/>
                <w:left w:val="none" w:sz="0" w:space="0" w:color="auto"/>
                <w:bottom w:val="none" w:sz="0" w:space="0" w:color="auto"/>
                <w:right w:val="none" w:sz="0" w:space="0" w:color="auto"/>
              </w:divBdr>
            </w:div>
          </w:divsChild>
        </w:div>
        <w:div w:id="1093890865">
          <w:marLeft w:val="0"/>
          <w:marRight w:val="0"/>
          <w:marTop w:val="0"/>
          <w:marBottom w:val="0"/>
          <w:divBdr>
            <w:top w:val="none" w:sz="0" w:space="0" w:color="auto"/>
            <w:left w:val="none" w:sz="0" w:space="0" w:color="auto"/>
            <w:bottom w:val="none" w:sz="0" w:space="0" w:color="auto"/>
            <w:right w:val="none" w:sz="0" w:space="0" w:color="auto"/>
          </w:divBdr>
          <w:divsChild>
            <w:div w:id="1131945584">
              <w:marLeft w:val="0"/>
              <w:marRight w:val="0"/>
              <w:marTop w:val="0"/>
              <w:marBottom w:val="0"/>
              <w:divBdr>
                <w:top w:val="none" w:sz="0" w:space="0" w:color="auto"/>
                <w:left w:val="none" w:sz="0" w:space="0" w:color="auto"/>
                <w:bottom w:val="none" w:sz="0" w:space="0" w:color="auto"/>
                <w:right w:val="none" w:sz="0" w:space="0" w:color="auto"/>
              </w:divBdr>
            </w:div>
          </w:divsChild>
        </w:div>
        <w:div w:id="1217739455">
          <w:marLeft w:val="0"/>
          <w:marRight w:val="0"/>
          <w:marTop w:val="0"/>
          <w:marBottom w:val="0"/>
          <w:divBdr>
            <w:top w:val="none" w:sz="0" w:space="0" w:color="auto"/>
            <w:left w:val="none" w:sz="0" w:space="0" w:color="auto"/>
            <w:bottom w:val="none" w:sz="0" w:space="0" w:color="auto"/>
            <w:right w:val="none" w:sz="0" w:space="0" w:color="auto"/>
          </w:divBdr>
          <w:divsChild>
            <w:div w:id="1447852126">
              <w:marLeft w:val="0"/>
              <w:marRight w:val="0"/>
              <w:marTop w:val="0"/>
              <w:marBottom w:val="0"/>
              <w:divBdr>
                <w:top w:val="none" w:sz="0" w:space="0" w:color="auto"/>
                <w:left w:val="none" w:sz="0" w:space="0" w:color="auto"/>
                <w:bottom w:val="none" w:sz="0" w:space="0" w:color="auto"/>
                <w:right w:val="none" w:sz="0" w:space="0" w:color="auto"/>
              </w:divBdr>
            </w:div>
          </w:divsChild>
        </w:div>
        <w:div w:id="1761443620">
          <w:marLeft w:val="0"/>
          <w:marRight w:val="0"/>
          <w:marTop w:val="0"/>
          <w:marBottom w:val="0"/>
          <w:divBdr>
            <w:top w:val="none" w:sz="0" w:space="0" w:color="auto"/>
            <w:left w:val="none" w:sz="0" w:space="0" w:color="auto"/>
            <w:bottom w:val="none" w:sz="0" w:space="0" w:color="auto"/>
            <w:right w:val="none" w:sz="0" w:space="0" w:color="auto"/>
          </w:divBdr>
          <w:divsChild>
            <w:div w:id="1263224413">
              <w:marLeft w:val="0"/>
              <w:marRight w:val="0"/>
              <w:marTop w:val="0"/>
              <w:marBottom w:val="0"/>
              <w:divBdr>
                <w:top w:val="none" w:sz="0" w:space="0" w:color="auto"/>
                <w:left w:val="none" w:sz="0" w:space="0" w:color="auto"/>
                <w:bottom w:val="none" w:sz="0" w:space="0" w:color="auto"/>
                <w:right w:val="none" w:sz="0" w:space="0" w:color="auto"/>
              </w:divBdr>
            </w:div>
          </w:divsChild>
        </w:div>
        <w:div w:id="1842429597">
          <w:marLeft w:val="0"/>
          <w:marRight w:val="0"/>
          <w:marTop w:val="0"/>
          <w:marBottom w:val="0"/>
          <w:divBdr>
            <w:top w:val="none" w:sz="0" w:space="0" w:color="auto"/>
            <w:left w:val="none" w:sz="0" w:space="0" w:color="auto"/>
            <w:bottom w:val="none" w:sz="0" w:space="0" w:color="auto"/>
            <w:right w:val="none" w:sz="0" w:space="0" w:color="auto"/>
          </w:divBdr>
          <w:divsChild>
            <w:div w:id="11509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887">
      <w:bodyDiv w:val="1"/>
      <w:marLeft w:val="0"/>
      <w:marRight w:val="0"/>
      <w:marTop w:val="0"/>
      <w:marBottom w:val="0"/>
      <w:divBdr>
        <w:top w:val="none" w:sz="0" w:space="0" w:color="auto"/>
        <w:left w:val="none" w:sz="0" w:space="0" w:color="auto"/>
        <w:bottom w:val="none" w:sz="0" w:space="0" w:color="auto"/>
        <w:right w:val="none" w:sz="0" w:space="0" w:color="auto"/>
      </w:divBdr>
    </w:div>
    <w:div w:id="964625330">
      <w:bodyDiv w:val="1"/>
      <w:marLeft w:val="0"/>
      <w:marRight w:val="0"/>
      <w:marTop w:val="0"/>
      <w:marBottom w:val="0"/>
      <w:divBdr>
        <w:top w:val="none" w:sz="0" w:space="0" w:color="auto"/>
        <w:left w:val="none" w:sz="0" w:space="0" w:color="auto"/>
        <w:bottom w:val="none" w:sz="0" w:space="0" w:color="auto"/>
        <w:right w:val="none" w:sz="0" w:space="0" w:color="auto"/>
      </w:divBdr>
      <w:divsChild>
        <w:div w:id="75782775">
          <w:marLeft w:val="0"/>
          <w:marRight w:val="0"/>
          <w:marTop w:val="0"/>
          <w:marBottom w:val="0"/>
          <w:divBdr>
            <w:top w:val="none" w:sz="0" w:space="0" w:color="auto"/>
            <w:left w:val="none" w:sz="0" w:space="0" w:color="auto"/>
            <w:bottom w:val="none" w:sz="0" w:space="0" w:color="auto"/>
            <w:right w:val="none" w:sz="0" w:space="0" w:color="auto"/>
          </w:divBdr>
        </w:div>
        <w:div w:id="443578031">
          <w:marLeft w:val="0"/>
          <w:marRight w:val="0"/>
          <w:marTop w:val="0"/>
          <w:marBottom w:val="0"/>
          <w:divBdr>
            <w:top w:val="none" w:sz="0" w:space="0" w:color="auto"/>
            <w:left w:val="none" w:sz="0" w:space="0" w:color="auto"/>
            <w:bottom w:val="none" w:sz="0" w:space="0" w:color="auto"/>
            <w:right w:val="none" w:sz="0" w:space="0" w:color="auto"/>
          </w:divBdr>
        </w:div>
        <w:div w:id="1486967267">
          <w:marLeft w:val="0"/>
          <w:marRight w:val="0"/>
          <w:marTop w:val="0"/>
          <w:marBottom w:val="0"/>
          <w:divBdr>
            <w:top w:val="none" w:sz="0" w:space="0" w:color="auto"/>
            <w:left w:val="none" w:sz="0" w:space="0" w:color="auto"/>
            <w:bottom w:val="none" w:sz="0" w:space="0" w:color="auto"/>
            <w:right w:val="none" w:sz="0" w:space="0" w:color="auto"/>
          </w:divBdr>
        </w:div>
      </w:divsChild>
    </w:div>
    <w:div w:id="977145784">
      <w:bodyDiv w:val="1"/>
      <w:marLeft w:val="0"/>
      <w:marRight w:val="0"/>
      <w:marTop w:val="0"/>
      <w:marBottom w:val="0"/>
      <w:divBdr>
        <w:top w:val="none" w:sz="0" w:space="0" w:color="auto"/>
        <w:left w:val="none" w:sz="0" w:space="0" w:color="auto"/>
        <w:bottom w:val="none" w:sz="0" w:space="0" w:color="auto"/>
        <w:right w:val="none" w:sz="0" w:space="0" w:color="auto"/>
      </w:divBdr>
    </w:div>
    <w:div w:id="1019166431">
      <w:bodyDiv w:val="1"/>
      <w:marLeft w:val="0"/>
      <w:marRight w:val="0"/>
      <w:marTop w:val="0"/>
      <w:marBottom w:val="0"/>
      <w:divBdr>
        <w:top w:val="none" w:sz="0" w:space="0" w:color="auto"/>
        <w:left w:val="none" w:sz="0" w:space="0" w:color="auto"/>
        <w:bottom w:val="none" w:sz="0" w:space="0" w:color="auto"/>
        <w:right w:val="none" w:sz="0" w:space="0" w:color="auto"/>
      </w:divBdr>
      <w:divsChild>
        <w:div w:id="746801819">
          <w:marLeft w:val="0"/>
          <w:marRight w:val="0"/>
          <w:marTop w:val="0"/>
          <w:marBottom w:val="0"/>
          <w:divBdr>
            <w:top w:val="none" w:sz="0" w:space="0" w:color="auto"/>
            <w:left w:val="none" w:sz="0" w:space="0" w:color="auto"/>
            <w:bottom w:val="none" w:sz="0" w:space="0" w:color="auto"/>
            <w:right w:val="none" w:sz="0" w:space="0" w:color="auto"/>
          </w:divBdr>
        </w:div>
        <w:div w:id="1202748344">
          <w:marLeft w:val="0"/>
          <w:marRight w:val="0"/>
          <w:marTop w:val="0"/>
          <w:marBottom w:val="0"/>
          <w:divBdr>
            <w:top w:val="none" w:sz="0" w:space="0" w:color="auto"/>
            <w:left w:val="none" w:sz="0" w:space="0" w:color="auto"/>
            <w:bottom w:val="none" w:sz="0" w:space="0" w:color="auto"/>
            <w:right w:val="none" w:sz="0" w:space="0" w:color="auto"/>
          </w:divBdr>
        </w:div>
        <w:div w:id="1581022382">
          <w:marLeft w:val="0"/>
          <w:marRight w:val="0"/>
          <w:marTop w:val="0"/>
          <w:marBottom w:val="0"/>
          <w:divBdr>
            <w:top w:val="none" w:sz="0" w:space="0" w:color="auto"/>
            <w:left w:val="none" w:sz="0" w:space="0" w:color="auto"/>
            <w:bottom w:val="none" w:sz="0" w:space="0" w:color="auto"/>
            <w:right w:val="none" w:sz="0" w:space="0" w:color="auto"/>
          </w:divBdr>
        </w:div>
      </w:divsChild>
    </w:div>
    <w:div w:id="1112212142">
      <w:bodyDiv w:val="1"/>
      <w:marLeft w:val="0"/>
      <w:marRight w:val="0"/>
      <w:marTop w:val="0"/>
      <w:marBottom w:val="0"/>
      <w:divBdr>
        <w:top w:val="none" w:sz="0" w:space="0" w:color="auto"/>
        <w:left w:val="none" w:sz="0" w:space="0" w:color="auto"/>
        <w:bottom w:val="none" w:sz="0" w:space="0" w:color="auto"/>
        <w:right w:val="none" w:sz="0" w:space="0" w:color="auto"/>
      </w:divBdr>
    </w:div>
    <w:div w:id="1263027107">
      <w:bodyDiv w:val="1"/>
      <w:marLeft w:val="0"/>
      <w:marRight w:val="0"/>
      <w:marTop w:val="0"/>
      <w:marBottom w:val="0"/>
      <w:divBdr>
        <w:top w:val="none" w:sz="0" w:space="0" w:color="auto"/>
        <w:left w:val="none" w:sz="0" w:space="0" w:color="auto"/>
        <w:bottom w:val="none" w:sz="0" w:space="0" w:color="auto"/>
        <w:right w:val="none" w:sz="0" w:space="0" w:color="auto"/>
      </w:divBdr>
    </w:div>
    <w:div w:id="1303852778">
      <w:bodyDiv w:val="1"/>
      <w:marLeft w:val="0"/>
      <w:marRight w:val="0"/>
      <w:marTop w:val="0"/>
      <w:marBottom w:val="0"/>
      <w:divBdr>
        <w:top w:val="none" w:sz="0" w:space="0" w:color="auto"/>
        <w:left w:val="none" w:sz="0" w:space="0" w:color="auto"/>
        <w:bottom w:val="none" w:sz="0" w:space="0" w:color="auto"/>
        <w:right w:val="none" w:sz="0" w:space="0" w:color="auto"/>
      </w:divBdr>
    </w:div>
    <w:div w:id="1338967019">
      <w:bodyDiv w:val="1"/>
      <w:marLeft w:val="0"/>
      <w:marRight w:val="0"/>
      <w:marTop w:val="0"/>
      <w:marBottom w:val="0"/>
      <w:divBdr>
        <w:top w:val="none" w:sz="0" w:space="0" w:color="auto"/>
        <w:left w:val="none" w:sz="0" w:space="0" w:color="auto"/>
        <w:bottom w:val="none" w:sz="0" w:space="0" w:color="auto"/>
        <w:right w:val="none" w:sz="0" w:space="0" w:color="auto"/>
      </w:divBdr>
      <w:divsChild>
        <w:div w:id="275408466">
          <w:marLeft w:val="0"/>
          <w:marRight w:val="0"/>
          <w:marTop w:val="0"/>
          <w:marBottom w:val="0"/>
          <w:divBdr>
            <w:top w:val="none" w:sz="0" w:space="0" w:color="auto"/>
            <w:left w:val="none" w:sz="0" w:space="0" w:color="auto"/>
            <w:bottom w:val="none" w:sz="0" w:space="0" w:color="auto"/>
            <w:right w:val="none" w:sz="0" w:space="0" w:color="auto"/>
          </w:divBdr>
        </w:div>
        <w:div w:id="1971280444">
          <w:marLeft w:val="0"/>
          <w:marRight w:val="0"/>
          <w:marTop w:val="0"/>
          <w:marBottom w:val="0"/>
          <w:divBdr>
            <w:top w:val="none" w:sz="0" w:space="0" w:color="auto"/>
            <w:left w:val="none" w:sz="0" w:space="0" w:color="auto"/>
            <w:bottom w:val="none" w:sz="0" w:space="0" w:color="auto"/>
            <w:right w:val="none" w:sz="0" w:space="0" w:color="auto"/>
          </w:divBdr>
        </w:div>
      </w:divsChild>
    </w:div>
    <w:div w:id="1385566116">
      <w:bodyDiv w:val="1"/>
      <w:marLeft w:val="0"/>
      <w:marRight w:val="0"/>
      <w:marTop w:val="0"/>
      <w:marBottom w:val="0"/>
      <w:divBdr>
        <w:top w:val="none" w:sz="0" w:space="0" w:color="auto"/>
        <w:left w:val="none" w:sz="0" w:space="0" w:color="auto"/>
        <w:bottom w:val="none" w:sz="0" w:space="0" w:color="auto"/>
        <w:right w:val="none" w:sz="0" w:space="0" w:color="auto"/>
      </w:divBdr>
      <w:divsChild>
        <w:div w:id="30347462">
          <w:marLeft w:val="0"/>
          <w:marRight w:val="0"/>
          <w:marTop w:val="0"/>
          <w:marBottom w:val="0"/>
          <w:divBdr>
            <w:top w:val="none" w:sz="0" w:space="0" w:color="auto"/>
            <w:left w:val="none" w:sz="0" w:space="0" w:color="auto"/>
            <w:bottom w:val="none" w:sz="0" w:space="0" w:color="auto"/>
            <w:right w:val="none" w:sz="0" w:space="0" w:color="auto"/>
          </w:divBdr>
          <w:divsChild>
            <w:div w:id="171990263">
              <w:marLeft w:val="0"/>
              <w:marRight w:val="0"/>
              <w:marTop w:val="0"/>
              <w:marBottom w:val="0"/>
              <w:divBdr>
                <w:top w:val="none" w:sz="0" w:space="0" w:color="auto"/>
                <w:left w:val="none" w:sz="0" w:space="0" w:color="auto"/>
                <w:bottom w:val="none" w:sz="0" w:space="0" w:color="auto"/>
                <w:right w:val="none" w:sz="0" w:space="0" w:color="auto"/>
              </w:divBdr>
            </w:div>
          </w:divsChild>
        </w:div>
        <w:div w:id="393158747">
          <w:marLeft w:val="0"/>
          <w:marRight w:val="0"/>
          <w:marTop w:val="0"/>
          <w:marBottom w:val="0"/>
          <w:divBdr>
            <w:top w:val="none" w:sz="0" w:space="0" w:color="auto"/>
            <w:left w:val="none" w:sz="0" w:space="0" w:color="auto"/>
            <w:bottom w:val="none" w:sz="0" w:space="0" w:color="auto"/>
            <w:right w:val="none" w:sz="0" w:space="0" w:color="auto"/>
          </w:divBdr>
          <w:divsChild>
            <w:div w:id="23672936">
              <w:marLeft w:val="0"/>
              <w:marRight w:val="0"/>
              <w:marTop w:val="0"/>
              <w:marBottom w:val="0"/>
              <w:divBdr>
                <w:top w:val="none" w:sz="0" w:space="0" w:color="auto"/>
                <w:left w:val="none" w:sz="0" w:space="0" w:color="auto"/>
                <w:bottom w:val="none" w:sz="0" w:space="0" w:color="auto"/>
                <w:right w:val="none" w:sz="0" w:space="0" w:color="auto"/>
              </w:divBdr>
            </w:div>
          </w:divsChild>
        </w:div>
        <w:div w:id="816654235">
          <w:marLeft w:val="0"/>
          <w:marRight w:val="0"/>
          <w:marTop w:val="0"/>
          <w:marBottom w:val="0"/>
          <w:divBdr>
            <w:top w:val="none" w:sz="0" w:space="0" w:color="auto"/>
            <w:left w:val="none" w:sz="0" w:space="0" w:color="auto"/>
            <w:bottom w:val="none" w:sz="0" w:space="0" w:color="auto"/>
            <w:right w:val="none" w:sz="0" w:space="0" w:color="auto"/>
          </w:divBdr>
          <w:divsChild>
            <w:div w:id="2136289822">
              <w:marLeft w:val="0"/>
              <w:marRight w:val="0"/>
              <w:marTop w:val="0"/>
              <w:marBottom w:val="0"/>
              <w:divBdr>
                <w:top w:val="none" w:sz="0" w:space="0" w:color="auto"/>
                <w:left w:val="none" w:sz="0" w:space="0" w:color="auto"/>
                <w:bottom w:val="none" w:sz="0" w:space="0" w:color="auto"/>
                <w:right w:val="none" w:sz="0" w:space="0" w:color="auto"/>
              </w:divBdr>
            </w:div>
          </w:divsChild>
        </w:div>
        <w:div w:id="918364647">
          <w:marLeft w:val="0"/>
          <w:marRight w:val="0"/>
          <w:marTop w:val="0"/>
          <w:marBottom w:val="0"/>
          <w:divBdr>
            <w:top w:val="none" w:sz="0" w:space="0" w:color="auto"/>
            <w:left w:val="none" w:sz="0" w:space="0" w:color="auto"/>
            <w:bottom w:val="none" w:sz="0" w:space="0" w:color="auto"/>
            <w:right w:val="none" w:sz="0" w:space="0" w:color="auto"/>
          </w:divBdr>
          <w:divsChild>
            <w:div w:id="905264581">
              <w:marLeft w:val="0"/>
              <w:marRight w:val="0"/>
              <w:marTop w:val="0"/>
              <w:marBottom w:val="0"/>
              <w:divBdr>
                <w:top w:val="none" w:sz="0" w:space="0" w:color="auto"/>
                <w:left w:val="none" w:sz="0" w:space="0" w:color="auto"/>
                <w:bottom w:val="none" w:sz="0" w:space="0" w:color="auto"/>
                <w:right w:val="none" w:sz="0" w:space="0" w:color="auto"/>
              </w:divBdr>
            </w:div>
          </w:divsChild>
        </w:div>
        <w:div w:id="1057776092">
          <w:marLeft w:val="0"/>
          <w:marRight w:val="0"/>
          <w:marTop w:val="0"/>
          <w:marBottom w:val="0"/>
          <w:divBdr>
            <w:top w:val="none" w:sz="0" w:space="0" w:color="auto"/>
            <w:left w:val="none" w:sz="0" w:space="0" w:color="auto"/>
            <w:bottom w:val="none" w:sz="0" w:space="0" w:color="auto"/>
            <w:right w:val="none" w:sz="0" w:space="0" w:color="auto"/>
          </w:divBdr>
          <w:divsChild>
            <w:div w:id="205803727">
              <w:marLeft w:val="0"/>
              <w:marRight w:val="0"/>
              <w:marTop w:val="0"/>
              <w:marBottom w:val="0"/>
              <w:divBdr>
                <w:top w:val="none" w:sz="0" w:space="0" w:color="auto"/>
                <w:left w:val="none" w:sz="0" w:space="0" w:color="auto"/>
                <w:bottom w:val="none" w:sz="0" w:space="0" w:color="auto"/>
                <w:right w:val="none" w:sz="0" w:space="0" w:color="auto"/>
              </w:divBdr>
            </w:div>
          </w:divsChild>
        </w:div>
        <w:div w:id="1235166894">
          <w:marLeft w:val="0"/>
          <w:marRight w:val="0"/>
          <w:marTop w:val="0"/>
          <w:marBottom w:val="0"/>
          <w:divBdr>
            <w:top w:val="none" w:sz="0" w:space="0" w:color="auto"/>
            <w:left w:val="none" w:sz="0" w:space="0" w:color="auto"/>
            <w:bottom w:val="none" w:sz="0" w:space="0" w:color="auto"/>
            <w:right w:val="none" w:sz="0" w:space="0" w:color="auto"/>
          </w:divBdr>
          <w:divsChild>
            <w:div w:id="1384600944">
              <w:marLeft w:val="0"/>
              <w:marRight w:val="0"/>
              <w:marTop w:val="0"/>
              <w:marBottom w:val="0"/>
              <w:divBdr>
                <w:top w:val="none" w:sz="0" w:space="0" w:color="auto"/>
                <w:left w:val="none" w:sz="0" w:space="0" w:color="auto"/>
                <w:bottom w:val="none" w:sz="0" w:space="0" w:color="auto"/>
                <w:right w:val="none" w:sz="0" w:space="0" w:color="auto"/>
              </w:divBdr>
            </w:div>
          </w:divsChild>
        </w:div>
        <w:div w:id="1343585178">
          <w:marLeft w:val="0"/>
          <w:marRight w:val="0"/>
          <w:marTop w:val="0"/>
          <w:marBottom w:val="0"/>
          <w:divBdr>
            <w:top w:val="none" w:sz="0" w:space="0" w:color="auto"/>
            <w:left w:val="none" w:sz="0" w:space="0" w:color="auto"/>
            <w:bottom w:val="none" w:sz="0" w:space="0" w:color="auto"/>
            <w:right w:val="none" w:sz="0" w:space="0" w:color="auto"/>
          </w:divBdr>
          <w:divsChild>
            <w:div w:id="487020085">
              <w:marLeft w:val="0"/>
              <w:marRight w:val="0"/>
              <w:marTop w:val="0"/>
              <w:marBottom w:val="0"/>
              <w:divBdr>
                <w:top w:val="none" w:sz="0" w:space="0" w:color="auto"/>
                <w:left w:val="none" w:sz="0" w:space="0" w:color="auto"/>
                <w:bottom w:val="none" w:sz="0" w:space="0" w:color="auto"/>
                <w:right w:val="none" w:sz="0" w:space="0" w:color="auto"/>
              </w:divBdr>
            </w:div>
          </w:divsChild>
        </w:div>
        <w:div w:id="1367682822">
          <w:marLeft w:val="0"/>
          <w:marRight w:val="0"/>
          <w:marTop w:val="0"/>
          <w:marBottom w:val="0"/>
          <w:divBdr>
            <w:top w:val="none" w:sz="0" w:space="0" w:color="auto"/>
            <w:left w:val="none" w:sz="0" w:space="0" w:color="auto"/>
            <w:bottom w:val="none" w:sz="0" w:space="0" w:color="auto"/>
            <w:right w:val="none" w:sz="0" w:space="0" w:color="auto"/>
          </w:divBdr>
          <w:divsChild>
            <w:div w:id="1275207514">
              <w:marLeft w:val="0"/>
              <w:marRight w:val="0"/>
              <w:marTop w:val="0"/>
              <w:marBottom w:val="0"/>
              <w:divBdr>
                <w:top w:val="none" w:sz="0" w:space="0" w:color="auto"/>
                <w:left w:val="none" w:sz="0" w:space="0" w:color="auto"/>
                <w:bottom w:val="none" w:sz="0" w:space="0" w:color="auto"/>
                <w:right w:val="none" w:sz="0" w:space="0" w:color="auto"/>
              </w:divBdr>
            </w:div>
          </w:divsChild>
        </w:div>
        <w:div w:id="1389455892">
          <w:marLeft w:val="0"/>
          <w:marRight w:val="0"/>
          <w:marTop w:val="0"/>
          <w:marBottom w:val="0"/>
          <w:divBdr>
            <w:top w:val="none" w:sz="0" w:space="0" w:color="auto"/>
            <w:left w:val="none" w:sz="0" w:space="0" w:color="auto"/>
            <w:bottom w:val="none" w:sz="0" w:space="0" w:color="auto"/>
            <w:right w:val="none" w:sz="0" w:space="0" w:color="auto"/>
          </w:divBdr>
          <w:divsChild>
            <w:div w:id="624971530">
              <w:marLeft w:val="0"/>
              <w:marRight w:val="0"/>
              <w:marTop w:val="0"/>
              <w:marBottom w:val="0"/>
              <w:divBdr>
                <w:top w:val="none" w:sz="0" w:space="0" w:color="auto"/>
                <w:left w:val="none" w:sz="0" w:space="0" w:color="auto"/>
                <w:bottom w:val="none" w:sz="0" w:space="0" w:color="auto"/>
                <w:right w:val="none" w:sz="0" w:space="0" w:color="auto"/>
              </w:divBdr>
            </w:div>
          </w:divsChild>
        </w:div>
        <w:div w:id="1479540964">
          <w:marLeft w:val="0"/>
          <w:marRight w:val="0"/>
          <w:marTop w:val="0"/>
          <w:marBottom w:val="0"/>
          <w:divBdr>
            <w:top w:val="none" w:sz="0" w:space="0" w:color="auto"/>
            <w:left w:val="none" w:sz="0" w:space="0" w:color="auto"/>
            <w:bottom w:val="none" w:sz="0" w:space="0" w:color="auto"/>
            <w:right w:val="none" w:sz="0" w:space="0" w:color="auto"/>
          </w:divBdr>
          <w:divsChild>
            <w:div w:id="1655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5397">
      <w:bodyDiv w:val="1"/>
      <w:marLeft w:val="0"/>
      <w:marRight w:val="0"/>
      <w:marTop w:val="0"/>
      <w:marBottom w:val="0"/>
      <w:divBdr>
        <w:top w:val="none" w:sz="0" w:space="0" w:color="auto"/>
        <w:left w:val="none" w:sz="0" w:space="0" w:color="auto"/>
        <w:bottom w:val="none" w:sz="0" w:space="0" w:color="auto"/>
        <w:right w:val="none" w:sz="0" w:space="0" w:color="auto"/>
      </w:divBdr>
    </w:div>
    <w:div w:id="1393426828">
      <w:bodyDiv w:val="1"/>
      <w:marLeft w:val="0"/>
      <w:marRight w:val="0"/>
      <w:marTop w:val="0"/>
      <w:marBottom w:val="0"/>
      <w:divBdr>
        <w:top w:val="none" w:sz="0" w:space="0" w:color="auto"/>
        <w:left w:val="none" w:sz="0" w:space="0" w:color="auto"/>
        <w:bottom w:val="none" w:sz="0" w:space="0" w:color="auto"/>
        <w:right w:val="none" w:sz="0" w:space="0" w:color="auto"/>
      </w:divBdr>
      <w:divsChild>
        <w:div w:id="227738499">
          <w:marLeft w:val="0"/>
          <w:marRight w:val="0"/>
          <w:marTop w:val="0"/>
          <w:marBottom w:val="0"/>
          <w:divBdr>
            <w:top w:val="none" w:sz="0" w:space="0" w:color="auto"/>
            <w:left w:val="none" w:sz="0" w:space="0" w:color="auto"/>
            <w:bottom w:val="none" w:sz="0" w:space="0" w:color="auto"/>
            <w:right w:val="none" w:sz="0" w:space="0" w:color="auto"/>
          </w:divBdr>
        </w:div>
        <w:div w:id="851455174">
          <w:marLeft w:val="0"/>
          <w:marRight w:val="0"/>
          <w:marTop w:val="0"/>
          <w:marBottom w:val="0"/>
          <w:divBdr>
            <w:top w:val="none" w:sz="0" w:space="0" w:color="auto"/>
            <w:left w:val="none" w:sz="0" w:space="0" w:color="auto"/>
            <w:bottom w:val="none" w:sz="0" w:space="0" w:color="auto"/>
            <w:right w:val="none" w:sz="0" w:space="0" w:color="auto"/>
          </w:divBdr>
        </w:div>
        <w:div w:id="1101148526">
          <w:marLeft w:val="0"/>
          <w:marRight w:val="0"/>
          <w:marTop w:val="0"/>
          <w:marBottom w:val="0"/>
          <w:divBdr>
            <w:top w:val="none" w:sz="0" w:space="0" w:color="auto"/>
            <w:left w:val="none" w:sz="0" w:space="0" w:color="auto"/>
            <w:bottom w:val="none" w:sz="0" w:space="0" w:color="auto"/>
            <w:right w:val="none" w:sz="0" w:space="0" w:color="auto"/>
          </w:divBdr>
        </w:div>
      </w:divsChild>
    </w:div>
    <w:div w:id="1421415222">
      <w:bodyDiv w:val="1"/>
      <w:marLeft w:val="0"/>
      <w:marRight w:val="0"/>
      <w:marTop w:val="0"/>
      <w:marBottom w:val="0"/>
      <w:divBdr>
        <w:top w:val="none" w:sz="0" w:space="0" w:color="auto"/>
        <w:left w:val="none" w:sz="0" w:space="0" w:color="auto"/>
        <w:bottom w:val="none" w:sz="0" w:space="0" w:color="auto"/>
        <w:right w:val="none" w:sz="0" w:space="0" w:color="auto"/>
      </w:divBdr>
      <w:divsChild>
        <w:div w:id="309555200">
          <w:marLeft w:val="0"/>
          <w:marRight w:val="0"/>
          <w:marTop w:val="0"/>
          <w:marBottom w:val="0"/>
          <w:divBdr>
            <w:top w:val="none" w:sz="0" w:space="0" w:color="auto"/>
            <w:left w:val="none" w:sz="0" w:space="0" w:color="auto"/>
            <w:bottom w:val="none" w:sz="0" w:space="0" w:color="auto"/>
            <w:right w:val="none" w:sz="0" w:space="0" w:color="auto"/>
          </w:divBdr>
        </w:div>
        <w:div w:id="1812674280">
          <w:marLeft w:val="0"/>
          <w:marRight w:val="0"/>
          <w:marTop w:val="0"/>
          <w:marBottom w:val="0"/>
          <w:divBdr>
            <w:top w:val="none" w:sz="0" w:space="0" w:color="auto"/>
            <w:left w:val="none" w:sz="0" w:space="0" w:color="auto"/>
            <w:bottom w:val="none" w:sz="0" w:space="0" w:color="auto"/>
            <w:right w:val="none" w:sz="0" w:space="0" w:color="auto"/>
          </w:divBdr>
        </w:div>
        <w:div w:id="1954823760">
          <w:marLeft w:val="0"/>
          <w:marRight w:val="0"/>
          <w:marTop w:val="0"/>
          <w:marBottom w:val="0"/>
          <w:divBdr>
            <w:top w:val="none" w:sz="0" w:space="0" w:color="auto"/>
            <w:left w:val="none" w:sz="0" w:space="0" w:color="auto"/>
            <w:bottom w:val="none" w:sz="0" w:space="0" w:color="auto"/>
            <w:right w:val="none" w:sz="0" w:space="0" w:color="auto"/>
          </w:divBdr>
        </w:div>
      </w:divsChild>
    </w:div>
    <w:div w:id="1461417102">
      <w:bodyDiv w:val="1"/>
      <w:marLeft w:val="0"/>
      <w:marRight w:val="0"/>
      <w:marTop w:val="0"/>
      <w:marBottom w:val="0"/>
      <w:divBdr>
        <w:top w:val="none" w:sz="0" w:space="0" w:color="auto"/>
        <w:left w:val="none" w:sz="0" w:space="0" w:color="auto"/>
        <w:bottom w:val="none" w:sz="0" w:space="0" w:color="auto"/>
        <w:right w:val="none" w:sz="0" w:space="0" w:color="auto"/>
      </w:divBdr>
    </w:div>
    <w:div w:id="1540434422">
      <w:bodyDiv w:val="1"/>
      <w:marLeft w:val="0"/>
      <w:marRight w:val="0"/>
      <w:marTop w:val="0"/>
      <w:marBottom w:val="0"/>
      <w:divBdr>
        <w:top w:val="none" w:sz="0" w:space="0" w:color="auto"/>
        <w:left w:val="none" w:sz="0" w:space="0" w:color="auto"/>
        <w:bottom w:val="none" w:sz="0" w:space="0" w:color="auto"/>
        <w:right w:val="none" w:sz="0" w:space="0" w:color="auto"/>
      </w:divBdr>
    </w:div>
    <w:div w:id="1761677743">
      <w:bodyDiv w:val="1"/>
      <w:marLeft w:val="0"/>
      <w:marRight w:val="0"/>
      <w:marTop w:val="0"/>
      <w:marBottom w:val="0"/>
      <w:divBdr>
        <w:top w:val="none" w:sz="0" w:space="0" w:color="auto"/>
        <w:left w:val="none" w:sz="0" w:space="0" w:color="auto"/>
        <w:bottom w:val="none" w:sz="0" w:space="0" w:color="auto"/>
        <w:right w:val="none" w:sz="0" w:space="0" w:color="auto"/>
      </w:divBdr>
    </w:div>
    <w:div w:id="1801605370">
      <w:bodyDiv w:val="1"/>
      <w:marLeft w:val="0"/>
      <w:marRight w:val="0"/>
      <w:marTop w:val="0"/>
      <w:marBottom w:val="0"/>
      <w:divBdr>
        <w:top w:val="none" w:sz="0" w:space="0" w:color="auto"/>
        <w:left w:val="none" w:sz="0" w:space="0" w:color="auto"/>
        <w:bottom w:val="none" w:sz="0" w:space="0" w:color="auto"/>
        <w:right w:val="none" w:sz="0" w:space="0" w:color="auto"/>
      </w:divBdr>
    </w:div>
    <w:div w:id="2094277568">
      <w:bodyDiv w:val="1"/>
      <w:marLeft w:val="0"/>
      <w:marRight w:val="0"/>
      <w:marTop w:val="0"/>
      <w:marBottom w:val="0"/>
      <w:divBdr>
        <w:top w:val="none" w:sz="0" w:space="0" w:color="auto"/>
        <w:left w:val="none" w:sz="0" w:space="0" w:color="auto"/>
        <w:bottom w:val="none" w:sz="0" w:space="0" w:color="auto"/>
        <w:right w:val="none" w:sz="0" w:space="0" w:color="auto"/>
      </w:divBdr>
    </w:div>
    <w:div w:id="2114283351">
      <w:bodyDiv w:val="1"/>
      <w:marLeft w:val="0"/>
      <w:marRight w:val="0"/>
      <w:marTop w:val="0"/>
      <w:marBottom w:val="0"/>
      <w:divBdr>
        <w:top w:val="none" w:sz="0" w:space="0" w:color="auto"/>
        <w:left w:val="none" w:sz="0" w:space="0" w:color="auto"/>
        <w:bottom w:val="none" w:sz="0" w:space="0" w:color="auto"/>
        <w:right w:val="none" w:sz="0" w:space="0" w:color="auto"/>
      </w:divBdr>
      <w:divsChild>
        <w:div w:id="765153184">
          <w:marLeft w:val="0"/>
          <w:marRight w:val="0"/>
          <w:marTop w:val="0"/>
          <w:marBottom w:val="0"/>
          <w:divBdr>
            <w:top w:val="none" w:sz="0" w:space="0" w:color="auto"/>
            <w:left w:val="none" w:sz="0" w:space="0" w:color="auto"/>
            <w:bottom w:val="none" w:sz="0" w:space="0" w:color="auto"/>
            <w:right w:val="none" w:sz="0" w:space="0" w:color="auto"/>
          </w:divBdr>
        </w:div>
        <w:div w:id="782117063">
          <w:marLeft w:val="0"/>
          <w:marRight w:val="0"/>
          <w:marTop w:val="0"/>
          <w:marBottom w:val="0"/>
          <w:divBdr>
            <w:top w:val="none" w:sz="0" w:space="0" w:color="auto"/>
            <w:left w:val="none" w:sz="0" w:space="0" w:color="auto"/>
            <w:bottom w:val="none" w:sz="0" w:space="0" w:color="auto"/>
            <w:right w:val="none" w:sz="0" w:space="0" w:color="auto"/>
          </w:divBdr>
        </w:div>
        <w:div w:id="1509637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kaggle.com/mkechinov/ecommerce-behavior-data-from-multi"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github.com/Sakshijain3/Bigdata_SNOWFLAKE_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c\Desktop\CMPE%20295A\MSSE%20Project%20Repor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AEBCEBCAD9744F84EB0CB35EAA0EB0" ma:contentTypeVersion="8" ma:contentTypeDescription="Create a new document." ma:contentTypeScope="" ma:versionID="a93c533aaf429336ca89c255c9f43291">
  <xsd:schema xmlns:xsd="http://www.w3.org/2001/XMLSchema" xmlns:xs="http://www.w3.org/2001/XMLSchema" xmlns:p="http://schemas.microsoft.com/office/2006/metadata/properties" xmlns:ns2="57d74982-af82-4660-98a3-fdfc98f618ef" targetNamespace="http://schemas.microsoft.com/office/2006/metadata/properties" ma:root="true" ma:fieldsID="789cea156cc3edf17ece1535093b49f6" ns2:_="">
    <xsd:import namespace="57d74982-af82-4660-98a3-fdfc98f618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d74982-af82-4660-98a3-fdfc98f618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11717C-633E-4D6A-AFC3-CCAE10966C5D}">
  <ds:schemaRefs>
    <ds:schemaRef ds:uri="http://schemas.openxmlformats.org/officeDocument/2006/bibliography"/>
  </ds:schemaRefs>
</ds:datastoreItem>
</file>

<file path=customXml/itemProps2.xml><?xml version="1.0" encoding="utf-8"?>
<ds:datastoreItem xmlns:ds="http://schemas.openxmlformats.org/officeDocument/2006/customXml" ds:itemID="{F35E6EF2-CE6F-43C4-AF63-6597A45C04FA}">
  <ds:schemaRefs>
    <ds:schemaRef ds:uri="http://schemas.microsoft.com/sharepoint/v3/contenttype/forms"/>
  </ds:schemaRefs>
</ds:datastoreItem>
</file>

<file path=customXml/itemProps3.xml><?xml version="1.0" encoding="utf-8"?>
<ds:datastoreItem xmlns:ds="http://schemas.openxmlformats.org/officeDocument/2006/customXml" ds:itemID="{91543E48-37C6-41CB-AE09-40DAFB684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d74982-af82-4660-98a3-fdfc98f618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E5CA70-A1DA-43F7-AECE-8C5D6945D9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C:\Users\Amc\Desktop\CMPE 295A\MSSE Project Report Template.dot</Template>
  <TotalTime>4</TotalTime>
  <Pages>23</Pages>
  <Words>2348</Words>
  <Characters>13387</Characters>
  <Application>Microsoft Office Word</Application>
  <DocSecurity>0</DocSecurity>
  <Lines>111</Lines>
  <Paragraphs>31</Paragraphs>
  <ScaleCrop>false</ScaleCrop>
  <Company>Hillysun Enterprises</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subject/>
  <dc:creator>Amc</dc:creator>
  <cp:keywords/>
  <cp:lastModifiedBy>Snehal Dashrath Karad</cp:lastModifiedBy>
  <cp:revision>10</cp:revision>
  <cp:lastPrinted>2009-05-08T03:12:00Z</cp:lastPrinted>
  <dcterms:created xsi:type="dcterms:W3CDTF">2021-12-14T02:41:00Z</dcterms:created>
  <dcterms:modified xsi:type="dcterms:W3CDTF">2021-12-14T06:18:00Z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0x01010051AEBCEBCAD9744F84EB0CB35EAA0EB0</vt:lpwstr>
  </property>
</Properties>
</file>